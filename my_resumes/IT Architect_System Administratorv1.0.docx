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8"/>
        <w:gridCol w:w="4608"/>
      </w:tblGrid>
      <w:tr w:rsidR="003523ED" w:rsidRPr="001D2173" w14:paraId="33CC890A" w14:textId="77777777" w:rsidTr="00EA471A">
        <w:trPr>
          <w:trHeight w:val="2240"/>
        </w:trPr>
        <w:tc>
          <w:tcPr>
            <w:tcW w:w="10656" w:type="dxa"/>
            <w:gridSpan w:val="2"/>
          </w:tcPr>
          <w:p w14:paraId="242637C9" w14:textId="77777777" w:rsidR="00635EA7" w:rsidRPr="00216C1C" w:rsidRDefault="00693C18" w:rsidP="00635EA7">
            <w:pPr>
              <w:pStyle w:val="Heading1"/>
              <w:rPr>
                <w:rFonts w:ascii="Bosch Office Sans" w:hAnsi="Bosch Office Sans"/>
                <w:color w:val="000000"/>
                <w:sz w:val="28"/>
                <w:lang w:val="de-DE"/>
              </w:rPr>
            </w:pPr>
            <w:r w:rsidRPr="00216C1C">
              <w:rPr>
                <w:rFonts w:ascii="Bosch Office Sans" w:hAnsi="Bosch Office Sans"/>
                <w:noProof/>
                <w:color w:val="000000"/>
                <w:sz w:val="28"/>
                <w:lang w:val="de-DE" w:eastAsia="zh-TW"/>
              </w:rPr>
              <w:t xml:space="preserve">Bosch Global Software Technologies </w:t>
            </w:r>
            <w:r w:rsidR="00DB51FD" w:rsidRPr="00216C1C">
              <w:rPr>
                <w:rFonts w:ascii="Bosch Office Sans" w:hAnsi="Bosch Office Sans"/>
                <w:noProof/>
                <w:color w:val="000000"/>
                <w:sz w:val="28"/>
                <w:lang w:val="de-DE" w:eastAsia="zh-TW"/>
              </w:rPr>
              <w:t xml:space="preserve">Pvt </w:t>
            </w:r>
            <w:r w:rsidR="00635EA7" w:rsidRPr="00216C1C">
              <w:rPr>
                <w:rFonts w:ascii="Bosch Office Sans" w:hAnsi="Bosch Office Sans"/>
                <w:noProof/>
                <w:color w:val="000000"/>
                <w:sz w:val="28"/>
                <w:lang w:val="de-DE" w:eastAsia="zh-TW"/>
              </w:rPr>
              <w:t>Ltd.</w:t>
            </w:r>
            <w:r w:rsidR="00635EA7" w:rsidRPr="00216C1C">
              <w:rPr>
                <w:rFonts w:ascii="Bosch Office Sans" w:hAnsi="Bosch Office Sans"/>
                <w:color w:val="000000"/>
                <w:sz w:val="28"/>
                <w:lang w:val="de-DE"/>
              </w:rPr>
              <w:t xml:space="preserve"> </w:t>
            </w:r>
          </w:p>
          <w:p w14:paraId="6936DFED" w14:textId="77777777" w:rsidR="00635EA7" w:rsidRPr="00B92F67" w:rsidRDefault="00635EA7" w:rsidP="00635EA7">
            <w:pPr>
              <w:pStyle w:val="Heading1"/>
              <w:rPr>
                <w:rFonts w:ascii="Bosch Office Sans" w:hAnsi="Bosch Office Sans"/>
                <w:noProof/>
                <w:color w:val="000000"/>
                <w:sz w:val="28"/>
                <w:lang w:eastAsia="zh-TW"/>
              </w:rPr>
            </w:pPr>
            <w:r w:rsidRPr="00B92F67">
              <w:rPr>
                <w:rFonts w:ascii="Bosch Office Sans" w:hAnsi="Bosch Office Sans"/>
                <w:color w:val="000000"/>
                <w:sz w:val="28"/>
              </w:rPr>
              <w:t>Job Description Template</w:t>
            </w:r>
          </w:p>
          <w:p w14:paraId="793972FE" w14:textId="6FF75820" w:rsidR="003523ED" w:rsidRPr="001D2173" w:rsidRDefault="00E6084B" w:rsidP="00635EA7">
            <w:pPr>
              <w:pStyle w:val="Heading2"/>
              <w:ind w:left="1440" w:hanging="1440"/>
              <w:jc w:val="right"/>
              <w:rPr>
                <w:color w:val="000000"/>
              </w:rPr>
            </w:pPr>
            <w:r w:rsidRPr="001D2173">
              <w:rPr>
                <w:noProof/>
                <w:color w:val="000000"/>
              </w:rPr>
              <w:drawing>
                <wp:inline distT="0" distB="0" distL="0" distR="0" wp14:anchorId="62EA614F" wp14:editId="20D6EAB8">
                  <wp:extent cx="1619250" cy="64135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D69B2" w14:textId="77777777" w:rsidR="003523ED" w:rsidRPr="001D2173" w:rsidRDefault="003523ED">
            <w:pPr>
              <w:rPr>
                <w:color w:val="000000"/>
              </w:rPr>
            </w:pPr>
          </w:p>
        </w:tc>
      </w:tr>
      <w:tr w:rsidR="00DF6248" w:rsidRPr="001D2173" w14:paraId="395C3FD9" w14:textId="77777777" w:rsidTr="00895A81">
        <w:trPr>
          <w:trHeight w:val="530"/>
        </w:trPr>
        <w:tc>
          <w:tcPr>
            <w:tcW w:w="6048" w:type="dxa"/>
            <w:vAlign w:val="center"/>
          </w:tcPr>
          <w:p w14:paraId="48B20106" w14:textId="77777777" w:rsidR="00DF6248" w:rsidRPr="00B92F67" w:rsidRDefault="00DF6248" w:rsidP="00F2429D">
            <w:pPr>
              <w:spacing w:before="120" w:after="120"/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Project /Customer Name</w:t>
            </w:r>
            <w:r w:rsidR="00817FE9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</w:t>
            </w:r>
            <w:r w:rsidR="00340BD2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or</w:t>
            </w:r>
            <w:r w:rsidR="00817FE9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Strategic Requirement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*</w:t>
            </w:r>
          </w:p>
        </w:tc>
        <w:tc>
          <w:tcPr>
            <w:tcW w:w="4608" w:type="dxa"/>
            <w:vAlign w:val="center"/>
          </w:tcPr>
          <w:p w14:paraId="6FDE2C74" w14:textId="32CB051A" w:rsidR="00DF6248" w:rsidRDefault="00CC1B40" w:rsidP="001073C7">
            <w:pPr>
              <w:rPr>
                <w:rFonts w:ascii="Bosch Office Sans" w:hAnsi="Bosch Office Sans" w:cs="Arial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DTICI</w:t>
            </w:r>
          </w:p>
        </w:tc>
      </w:tr>
      <w:tr w:rsidR="00236587" w:rsidRPr="001D2173" w14:paraId="42E450CB" w14:textId="77777777" w:rsidTr="006A4D2B">
        <w:trPr>
          <w:trHeight w:val="620"/>
        </w:trPr>
        <w:tc>
          <w:tcPr>
            <w:tcW w:w="6048" w:type="dxa"/>
            <w:vAlign w:val="center"/>
          </w:tcPr>
          <w:p w14:paraId="230A3C47" w14:textId="77777777" w:rsidR="00236587" w:rsidRPr="00B92F67" w:rsidRDefault="00236587" w:rsidP="00340BD2">
            <w:pPr>
              <w:spacing w:before="120" w:after="120"/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 w:rsidRPr="00B92F67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Job title: 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*</w:t>
            </w:r>
          </w:p>
        </w:tc>
        <w:tc>
          <w:tcPr>
            <w:tcW w:w="4608" w:type="dxa"/>
            <w:vAlign w:val="center"/>
          </w:tcPr>
          <w:p w14:paraId="5AB73E77" w14:textId="287E6F1D" w:rsidR="000F0BAF" w:rsidRPr="000F0BAF" w:rsidRDefault="00CC1B40" w:rsidP="002F3103">
            <w:pPr>
              <w:spacing w:before="120" w:after="120"/>
              <w:rPr>
                <w:rFonts w:ascii="Bosch Office Sans" w:hAnsi="Bosch Office Sans" w:cs="Arial"/>
                <w:sz w:val="20"/>
                <w:szCs w:val="20"/>
              </w:rPr>
            </w:pPr>
            <w:r>
              <w:rPr>
                <w:rFonts w:ascii="Bosch Office Sans" w:hAnsi="Bosch Office Sans" w:cs="Arial"/>
                <w:b/>
                <w:color w:val="000000"/>
                <w:sz w:val="20"/>
                <w:szCs w:val="20"/>
              </w:rPr>
              <w:t>IT Infra Architect_System</w:t>
            </w:r>
            <w:r w:rsidR="002F3103" w:rsidRPr="002F3103">
              <w:rPr>
                <w:rFonts w:ascii="Bosch Office Sans" w:hAnsi="Bosch Office Sans" w:cs="Arial"/>
                <w:b/>
                <w:color w:val="000000"/>
                <w:sz w:val="20"/>
                <w:szCs w:val="20"/>
              </w:rPr>
              <w:t xml:space="preserve"> Administrator</w:t>
            </w:r>
          </w:p>
        </w:tc>
      </w:tr>
      <w:tr w:rsidR="00236587" w:rsidRPr="001D2173" w14:paraId="483A3FFA" w14:textId="77777777" w:rsidTr="00895A81">
        <w:trPr>
          <w:trHeight w:val="350"/>
        </w:trPr>
        <w:tc>
          <w:tcPr>
            <w:tcW w:w="6048" w:type="dxa"/>
            <w:vAlign w:val="center"/>
          </w:tcPr>
          <w:p w14:paraId="4BFC555C" w14:textId="77777777" w:rsidR="00236587" w:rsidRPr="00B92F67" w:rsidRDefault="00236587" w:rsidP="00CC15F0">
            <w:pPr>
              <w:spacing w:before="120" w:after="120"/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 w:rsidRPr="00B92F67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Work </w:t>
            </w:r>
            <w:r w:rsidR="00340BD2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Base </w:t>
            </w:r>
            <w:r w:rsidRPr="00B92F67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Location: 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*</w:t>
            </w:r>
          </w:p>
        </w:tc>
        <w:tc>
          <w:tcPr>
            <w:tcW w:w="4608" w:type="dxa"/>
            <w:vAlign w:val="center"/>
          </w:tcPr>
          <w:p w14:paraId="2A638D8E" w14:textId="77777777" w:rsidR="00236587" w:rsidRPr="00D15B02" w:rsidRDefault="002A413D" w:rsidP="001073C7">
            <w:pPr>
              <w:spacing w:before="120" w:after="120"/>
              <w:rPr>
                <w:rFonts w:ascii="Bosch Office Sans" w:hAnsi="Bosch Office Sans" w:cs="Arial"/>
                <w:b/>
                <w:color w:val="000000"/>
                <w:sz w:val="20"/>
                <w:szCs w:val="20"/>
              </w:rPr>
            </w:pPr>
            <w:r w:rsidRPr="00D15B02">
              <w:rPr>
                <w:rFonts w:ascii="Bosch Office Sans" w:hAnsi="Bosch Office Sans" w:cs="Arial"/>
                <w:b/>
                <w:color w:val="000000"/>
                <w:sz w:val="20"/>
                <w:szCs w:val="20"/>
              </w:rPr>
              <w:t>Bangalore</w:t>
            </w:r>
          </w:p>
        </w:tc>
      </w:tr>
      <w:tr w:rsidR="00236587" w:rsidRPr="001D2173" w14:paraId="6D929026" w14:textId="77777777" w:rsidTr="00895A81">
        <w:trPr>
          <w:trHeight w:val="368"/>
        </w:trPr>
        <w:tc>
          <w:tcPr>
            <w:tcW w:w="6048" w:type="dxa"/>
            <w:vAlign w:val="center"/>
          </w:tcPr>
          <w:p w14:paraId="7DB526EB" w14:textId="77777777" w:rsidR="00236587" w:rsidRPr="00B92F67" w:rsidRDefault="00236587" w:rsidP="00CC15F0">
            <w:pPr>
              <w:spacing w:before="120" w:after="120"/>
              <w:rPr>
                <w:rFonts w:ascii="Bosch Office Sans" w:hAnsi="Bosch Office Sans" w:cs="Arial"/>
                <w:i/>
                <w:color w:val="000000"/>
                <w:sz w:val="18"/>
                <w:szCs w:val="18"/>
              </w:rPr>
            </w:pPr>
            <w:r w:rsidRPr="00B92F67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Department / Group: 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*</w:t>
            </w:r>
          </w:p>
        </w:tc>
        <w:tc>
          <w:tcPr>
            <w:tcW w:w="4608" w:type="dxa"/>
            <w:vAlign w:val="center"/>
          </w:tcPr>
          <w:p w14:paraId="29A3020E" w14:textId="77777777" w:rsidR="00236587" w:rsidRPr="00D15B02" w:rsidRDefault="00135714" w:rsidP="006D6C73">
            <w:pPr>
              <w:spacing w:before="120" w:after="120"/>
              <w:rPr>
                <w:rFonts w:ascii="Bosch Office Sans" w:hAnsi="Bosch Office Sans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</w:t>
            </w:r>
            <w:r w:rsidR="002F3103">
              <w:rPr>
                <w:rFonts w:ascii="Arial" w:hAnsi="Arial"/>
                <w:sz w:val="20"/>
              </w:rPr>
              <w:t>DS</w:t>
            </w:r>
            <w:r>
              <w:rPr>
                <w:rFonts w:ascii="Arial" w:hAnsi="Arial"/>
                <w:sz w:val="20"/>
              </w:rPr>
              <w:t>/BSV-IF3</w:t>
            </w:r>
          </w:p>
        </w:tc>
      </w:tr>
      <w:tr w:rsidR="00236587" w:rsidRPr="001D2173" w14:paraId="4208361C" w14:textId="77777777" w:rsidTr="00895A81">
        <w:trPr>
          <w:trHeight w:val="368"/>
        </w:trPr>
        <w:tc>
          <w:tcPr>
            <w:tcW w:w="6048" w:type="dxa"/>
            <w:vAlign w:val="center"/>
          </w:tcPr>
          <w:p w14:paraId="2AB1036F" w14:textId="77777777" w:rsidR="00236587" w:rsidRPr="00B92F67" w:rsidRDefault="00236587" w:rsidP="00CC15F0">
            <w:pPr>
              <w:spacing w:before="120" w:after="120"/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 w:rsidRPr="00B92F67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Level: 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*</w:t>
            </w:r>
          </w:p>
        </w:tc>
        <w:tc>
          <w:tcPr>
            <w:tcW w:w="4608" w:type="dxa"/>
            <w:vAlign w:val="center"/>
          </w:tcPr>
          <w:p w14:paraId="63DD7617" w14:textId="77777777" w:rsidR="00236587" w:rsidRPr="00D15B02" w:rsidRDefault="002F3103" w:rsidP="00236587">
            <w:pPr>
              <w:spacing w:before="120" w:after="120"/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L83</w:t>
            </w:r>
          </w:p>
        </w:tc>
      </w:tr>
      <w:tr w:rsidR="001511F2" w:rsidRPr="001D2173" w14:paraId="2CE8EED1" w14:textId="77777777" w:rsidTr="00895A81">
        <w:trPr>
          <w:trHeight w:val="368"/>
        </w:trPr>
        <w:tc>
          <w:tcPr>
            <w:tcW w:w="6048" w:type="dxa"/>
            <w:vAlign w:val="center"/>
          </w:tcPr>
          <w:p w14:paraId="50109D46" w14:textId="77777777" w:rsidR="001511F2" w:rsidRPr="00B92F67" w:rsidRDefault="001511F2" w:rsidP="001511F2">
            <w:pPr>
              <w:spacing w:before="120" w:after="120"/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 w:rsidRPr="00B92F67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Experience range: (Min to Max years)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*</w:t>
            </w:r>
          </w:p>
        </w:tc>
        <w:tc>
          <w:tcPr>
            <w:tcW w:w="4608" w:type="dxa"/>
            <w:vAlign w:val="center"/>
          </w:tcPr>
          <w:p w14:paraId="286E5CC0" w14:textId="4C296C7D" w:rsidR="001511F2" w:rsidRPr="00D15B02" w:rsidRDefault="00FB65B4" w:rsidP="001511F2">
            <w:pPr>
              <w:spacing w:before="120" w:after="120"/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9-15</w:t>
            </w:r>
            <w:r w:rsidR="001511F2" w:rsidRPr="00D15B02">
              <w:rPr>
                <w:rFonts w:ascii="Bosch Office Sans" w:hAnsi="Bosch Office Sans" w:cs="Arial"/>
                <w:color w:val="000000"/>
                <w:sz w:val="20"/>
                <w:szCs w:val="20"/>
              </w:rPr>
              <w:t xml:space="preserve"> years</w:t>
            </w:r>
          </w:p>
        </w:tc>
      </w:tr>
      <w:tr w:rsidR="009252E4" w:rsidRPr="001D2173" w14:paraId="76C51FC2" w14:textId="77777777" w:rsidTr="00895A81">
        <w:trPr>
          <w:trHeight w:val="350"/>
        </w:trPr>
        <w:tc>
          <w:tcPr>
            <w:tcW w:w="6048" w:type="dxa"/>
            <w:vAlign w:val="center"/>
          </w:tcPr>
          <w:p w14:paraId="7F1EA32F" w14:textId="77777777" w:rsidR="009252E4" w:rsidRDefault="009252E4" w:rsidP="001511F2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Start Date of the Position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/Requirement *</w:t>
            </w:r>
          </w:p>
        </w:tc>
        <w:tc>
          <w:tcPr>
            <w:tcW w:w="4608" w:type="dxa"/>
            <w:vAlign w:val="center"/>
          </w:tcPr>
          <w:p w14:paraId="55674B6B" w14:textId="73E7D91F" w:rsidR="009252E4" w:rsidRDefault="002F3103" w:rsidP="001511F2">
            <w:pPr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01</w:t>
            </w:r>
            <w:r w:rsidR="009252E4">
              <w:rPr>
                <w:rFonts w:ascii="Bosch Office Sans" w:hAnsi="Bosch Office Sans" w:cs="Arial"/>
                <w:color w:val="000000"/>
                <w:sz w:val="20"/>
                <w:szCs w:val="20"/>
              </w:rPr>
              <w:t>-</w:t>
            </w:r>
            <w:r w:rsidR="006A4D2B">
              <w:rPr>
                <w:rFonts w:ascii="Bosch Office Sans" w:hAnsi="Bosch Office Sans" w:cs="Arial"/>
                <w:color w:val="000000"/>
                <w:sz w:val="20"/>
                <w:szCs w:val="20"/>
              </w:rPr>
              <w:t>0</w:t>
            </w:r>
            <w:r w:rsidR="002637B3">
              <w:rPr>
                <w:rFonts w:ascii="Bosch Office Sans" w:hAnsi="Bosch Office Sans" w:cs="Arial"/>
                <w:color w:val="000000"/>
                <w:sz w:val="20"/>
                <w:szCs w:val="20"/>
              </w:rPr>
              <w:t>4</w:t>
            </w:r>
            <w:r w:rsidR="009252E4">
              <w:rPr>
                <w:rFonts w:ascii="Bosch Office Sans" w:hAnsi="Bosch Office Sans" w:cs="Arial"/>
                <w:color w:val="000000"/>
                <w:sz w:val="20"/>
                <w:szCs w:val="20"/>
              </w:rPr>
              <w:t>-202</w:t>
            </w: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5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 xml:space="preserve"> (April’25 – </w:t>
            </w:r>
            <w:r w:rsidR="00187A62">
              <w:rPr>
                <w:rFonts w:ascii="Bosch Office Sans" w:hAnsi="Bosch Office Sans" w:cs="Arial"/>
                <w:color w:val="000000"/>
                <w:sz w:val="20"/>
                <w:szCs w:val="20"/>
              </w:rPr>
              <w:t>Mar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>’2</w:t>
            </w:r>
            <w:r w:rsidR="00187A62">
              <w:rPr>
                <w:rFonts w:ascii="Bosch Office Sans" w:hAnsi="Bosch Office Sans" w:cs="Arial"/>
                <w:color w:val="000000"/>
                <w:sz w:val="20"/>
                <w:szCs w:val="20"/>
              </w:rPr>
              <w:t>6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>)</w:t>
            </w:r>
          </w:p>
        </w:tc>
      </w:tr>
      <w:tr w:rsidR="009252E4" w:rsidRPr="001D2173" w14:paraId="259EEEE3" w14:textId="77777777" w:rsidTr="00895A81">
        <w:trPr>
          <w:trHeight w:val="350"/>
        </w:trPr>
        <w:tc>
          <w:tcPr>
            <w:tcW w:w="6048" w:type="dxa"/>
            <w:vAlign w:val="center"/>
          </w:tcPr>
          <w:p w14:paraId="03605828" w14:textId="77777777" w:rsidR="009252E4" w:rsidRDefault="009252E4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 w:rsidRPr="00B92F67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No. of Positions: 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*</w:t>
            </w:r>
          </w:p>
        </w:tc>
        <w:tc>
          <w:tcPr>
            <w:tcW w:w="4608" w:type="dxa"/>
            <w:vAlign w:val="center"/>
          </w:tcPr>
          <w:p w14:paraId="2222A19E" w14:textId="77777777" w:rsidR="009252E4" w:rsidRPr="00D15B02" w:rsidRDefault="002F3103" w:rsidP="009252E4">
            <w:pPr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1</w:t>
            </w:r>
          </w:p>
        </w:tc>
      </w:tr>
      <w:tr w:rsidR="009252E4" w:rsidRPr="001D2173" w14:paraId="7BE9AF00" w14:textId="77777777" w:rsidTr="00895A81">
        <w:trPr>
          <w:trHeight w:val="350"/>
        </w:trPr>
        <w:tc>
          <w:tcPr>
            <w:tcW w:w="6048" w:type="dxa"/>
            <w:vAlign w:val="center"/>
          </w:tcPr>
          <w:p w14:paraId="5D3F2EB0" w14:textId="77777777" w:rsidR="009252E4" w:rsidRDefault="009252E4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Monthly Bill Rate Range ( </w:t>
            </w:r>
            <w:r w:rsidRPr="005E5278"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  <w:t>for OS candidate</w:t>
            </w: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)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/ No. of Months</w:t>
            </w:r>
            <w:r w:rsidR="005C4862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( as per PO)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*</w:t>
            </w:r>
            <w:r w:rsidR="00F6619A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/ Grade 1 to 4</w:t>
            </w:r>
          </w:p>
        </w:tc>
        <w:tc>
          <w:tcPr>
            <w:tcW w:w="4608" w:type="dxa"/>
            <w:vAlign w:val="center"/>
          </w:tcPr>
          <w:p w14:paraId="5BEF06EE" w14:textId="100EE733" w:rsidR="009252E4" w:rsidRDefault="00925B71" w:rsidP="009252E4">
            <w:pPr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25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>0000 –</w:t>
            </w: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 xml:space="preserve"> 30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 xml:space="preserve">0000 (April’25 – </w:t>
            </w:r>
            <w:r w:rsidR="00CC0FB0">
              <w:rPr>
                <w:rFonts w:ascii="Bosch Office Sans" w:hAnsi="Bosch Office Sans" w:cs="Arial"/>
                <w:color w:val="000000"/>
                <w:sz w:val="20"/>
                <w:szCs w:val="20"/>
              </w:rPr>
              <w:t>Mar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>’2</w:t>
            </w:r>
            <w:r w:rsidR="00CC0FB0">
              <w:rPr>
                <w:rFonts w:ascii="Bosch Office Sans" w:hAnsi="Bosch Office Sans" w:cs="Arial"/>
                <w:color w:val="000000"/>
                <w:sz w:val="20"/>
                <w:szCs w:val="20"/>
              </w:rPr>
              <w:t>6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>)</w:t>
            </w:r>
          </w:p>
        </w:tc>
      </w:tr>
      <w:tr w:rsidR="009252E4" w:rsidRPr="001D2173" w14:paraId="5568D5EC" w14:textId="77777777" w:rsidTr="00895A81">
        <w:trPr>
          <w:trHeight w:val="485"/>
        </w:trPr>
        <w:tc>
          <w:tcPr>
            <w:tcW w:w="6048" w:type="dxa"/>
            <w:vAlign w:val="center"/>
          </w:tcPr>
          <w:p w14:paraId="4EEB8B56" w14:textId="77777777" w:rsidR="009252E4" w:rsidRPr="00B92F67" w:rsidRDefault="009252E4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PLW Demand ID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: *</w:t>
            </w:r>
          </w:p>
        </w:tc>
        <w:tc>
          <w:tcPr>
            <w:tcW w:w="4608" w:type="dxa"/>
            <w:vAlign w:val="center"/>
          </w:tcPr>
          <w:p w14:paraId="3D4D314B" w14:textId="77777777" w:rsidR="00135714" w:rsidRPr="002F3103" w:rsidRDefault="00135714" w:rsidP="00F35F92">
            <w:pPr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</w:pPr>
          </w:p>
        </w:tc>
      </w:tr>
      <w:tr w:rsidR="009252E4" w:rsidRPr="001D2173" w14:paraId="0A35A9B6" w14:textId="77777777" w:rsidTr="00693C18">
        <w:trPr>
          <w:trHeight w:val="314"/>
        </w:trPr>
        <w:tc>
          <w:tcPr>
            <w:tcW w:w="6048" w:type="dxa"/>
            <w:vAlign w:val="center"/>
          </w:tcPr>
          <w:p w14:paraId="31E3AA1C" w14:textId="77777777" w:rsidR="009252E4" w:rsidRPr="00B92F67" w:rsidRDefault="009252E4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</w:pP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Additional requirement ( Shift work</w:t>
            </w:r>
            <w:r w:rsid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, Language, Client</w:t>
            </w: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4608" w:type="dxa"/>
            <w:vAlign w:val="center"/>
          </w:tcPr>
          <w:p w14:paraId="0601B2D1" w14:textId="5D96259B" w:rsidR="009252E4" w:rsidRDefault="00CC0FB0" w:rsidP="009252E4">
            <w:pPr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8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 xml:space="preserve">*5 English Client </w:t>
            </w:r>
          </w:p>
        </w:tc>
      </w:tr>
      <w:tr w:rsidR="00AC31B8" w:rsidRPr="001D2173" w14:paraId="657F5133" w14:textId="77777777" w:rsidTr="00693C18">
        <w:trPr>
          <w:trHeight w:val="350"/>
        </w:trPr>
        <w:tc>
          <w:tcPr>
            <w:tcW w:w="6048" w:type="dxa"/>
            <w:vAlign w:val="center"/>
          </w:tcPr>
          <w:p w14:paraId="47BC5DEB" w14:textId="77777777" w:rsidR="00AC31B8" w:rsidRPr="00693C18" w:rsidRDefault="00AC31B8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</w:pPr>
            <w:r w:rsidRPr="00AC31B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Projected PO Value</w:t>
            </w: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 (cost to be paid for vendor)</w:t>
            </w:r>
          </w:p>
        </w:tc>
        <w:tc>
          <w:tcPr>
            <w:tcW w:w="4608" w:type="dxa"/>
            <w:vAlign w:val="center"/>
          </w:tcPr>
          <w:p w14:paraId="206BE00F" w14:textId="3117BDD4" w:rsidR="00AC31B8" w:rsidRPr="00AC31B8" w:rsidRDefault="00925B71" w:rsidP="00CF6A16">
            <w:pPr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  <w:t>30</w:t>
            </w:r>
            <w:r w:rsidR="00F475F5"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  <w:t xml:space="preserve">0000 </w:t>
            </w:r>
            <w:r w:rsidR="00187E57" w:rsidRPr="002F3103"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  <w:t>INR</w:t>
            </w:r>
          </w:p>
        </w:tc>
      </w:tr>
      <w:tr w:rsidR="00AC31B8" w:rsidRPr="001D2173" w14:paraId="73EECD90" w14:textId="77777777" w:rsidTr="00693C18">
        <w:trPr>
          <w:trHeight w:val="350"/>
        </w:trPr>
        <w:tc>
          <w:tcPr>
            <w:tcW w:w="6048" w:type="dxa"/>
            <w:vAlign w:val="center"/>
          </w:tcPr>
          <w:p w14:paraId="605B02BE" w14:textId="77777777" w:rsidR="00AC31B8" w:rsidRPr="00693C18" w:rsidRDefault="00AC31B8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</w:pPr>
            <w:r w:rsidRPr="00AC31B8"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>Projected Revenue</w:t>
            </w: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</w:rPr>
              <w:t xml:space="preserve">  (Billing cost) </w:t>
            </w:r>
          </w:p>
        </w:tc>
        <w:tc>
          <w:tcPr>
            <w:tcW w:w="4608" w:type="dxa"/>
            <w:vAlign w:val="center"/>
          </w:tcPr>
          <w:p w14:paraId="1E851E79" w14:textId="6F1AC85D" w:rsidR="00AC31B8" w:rsidRPr="005C4862" w:rsidRDefault="00925B71" w:rsidP="00CF6A16">
            <w:pPr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  <w:t>3</w:t>
            </w:r>
            <w:r w:rsidR="00CD71A0"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  <w:t>5</w:t>
            </w:r>
            <w:r w:rsidR="00F475F5"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  <w:t>0000</w:t>
            </w:r>
            <w:r w:rsidR="00187E57" w:rsidRPr="002F3103">
              <w:rPr>
                <w:rFonts w:ascii="Bosch Office Sans" w:hAnsi="Bosch Office Sans" w:cs="Arial"/>
                <w:color w:val="000000"/>
                <w:sz w:val="20"/>
                <w:szCs w:val="20"/>
                <w:highlight w:val="yellow"/>
              </w:rPr>
              <w:t xml:space="preserve"> INR</w:t>
            </w:r>
          </w:p>
        </w:tc>
      </w:tr>
      <w:tr w:rsidR="00693C18" w:rsidRPr="00196F2F" w14:paraId="6AE66DD6" w14:textId="77777777" w:rsidTr="00693C18">
        <w:trPr>
          <w:trHeight w:val="350"/>
        </w:trPr>
        <w:tc>
          <w:tcPr>
            <w:tcW w:w="6048" w:type="dxa"/>
            <w:vAlign w:val="center"/>
          </w:tcPr>
          <w:p w14:paraId="2B5103B3" w14:textId="77777777" w:rsidR="00693C18" w:rsidRPr="00693C18" w:rsidRDefault="00693C18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</w:pPr>
            <w:r w:rsidRP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  <w:t>HOP SPOC</w:t>
            </w:r>
            <w:r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  <w:t xml:space="preserve"> *</w:t>
            </w:r>
          </w:p>
        </w:tc>
        <w:tc>
          <w:tcPr>
            <w:tcW w:w="4608" w:type="dxa"/>
            <w:vAlign w:val="center"/>
          </w:tcPr>
          <w:p w14:paraId="5E07C391" w14:textId="77777777" w:rsidR="00677258" w:rsidRPr="00196F2F" w:rsidRDefault="003A355E" w:rsidP="00CF6A16">
            <w:pPr>
              <w:rPr>
                <w:rFonts w:ascii="Bosch Office Sans" w:hAnsi="Bosch Office Sans" w:cs="Arial"/>
                <w:color w:val="000000"/>
                <w:sz w:val="20"/>
                <w:szCs w:val="20"/>
                <w:lang w:val="de-DE"/>
              </w:rPr>
            </w:pPr>
            <w:r w:rsidRPr="00196F2F">
              <w:rPr>
                <w:rFonts w:ascii="Bosch Office Sans" w:hAnsi="Bosch Office Sans" w:cs="Arial"/>
                <w:color w:val="000000"/>
                <w:sz w:val="20"/>
                <w:szCs w:val="20"/>
                <w:lang w:val="de-DE"/>
              </w:rPr>
              <w:t xml:space="preserve">Chakrapani Keshava Prakash (SDS/EIF3) </w:t>
            </w:r>
          </w:p>
        </w:tc>
      </w:tr>
      <w:tr w:rsidR="00693C18" w:rsidRPr="001D2173" w14:paraId="24B90B56" w14:textId="77777777" w:rsidTr="00693C18">
        <w:trPr>
          <w:trHeight w:val="350"/>
        </w:trPr>
        <w:tc>
          <w:tcPr>
            <w:tcW w:w="6048" w:type="dxa"/>
            <w:vAlign w:val="center"/>
          </w:tcPr>
          <w:p w14:paraId="2510949E" w14:textId="77777777" w:rsidR="00693C18" w:rsidRPr="00693C18" w:rsidRDefault="00693C18" w:rsidP="009252E4">
            <w:pPr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</w:pPr>
            <w:r w:rsidRPr="00693C18">
              <w:rPr>
                <w:rFonts w:ascii="Bosch Office Sans" w:hAnsi="Bosch Office Sans" w:cs="Arial"/>
                <w:b/>
                <w:color w:val="000000"/>
                <w:sz w:val="18"/>
                <w:szCs w:val="18"/>
                <w:highlight w:val="yellow"/>
              </w:rPr>
              <w:t>TF SPOC</w:t>
            </w:r>
          </w:p>
        </w:tc>
        <w:tc>
          <w:tcPr>
            <w:tcW w:w="4608" w:type="dxa"/>
            <w:vAlign w:val="center"/>
          </w:tcPr>
          <w:p w14:paraId="08223E34" w14:textId="77777777" w:rsidR="00693C18" w:rsidRDefault="006A4D2B" w:rsidP="009252E4">
            <w:pPr>
              <w:rPr>
                <w:rFonts w:ascii="Bosch Office Sans" w:hAnsi="Bosch Office Sans" w:cs="Arial"/>
                <w:color w:val="000000"/>
                <w:sz w:val="20"/>
                <w:szCs w:val="20"/>
              </w:rPr>
            </w:pPr>
            <w:r>
              <w:rPr>
                <w:rFonts w:ascii="Bosch Office Sans" w:hAnsi="Bosch Office Sans" w:cs="Arial"/>
                <w:color w:val="000000"/>
                <w:sz w:val="20"/>
                <w:szCs w:val="20"/>
              </w:rPr>
              <w:t>Rajesh Kanna J (SX/BSV-IF3)</w:t>
            </w:r>
          </w:p>
        </w:tc>
      </w:tr>
      <w:tr w:rsidR="009252E4" w:rsidRPr="001D2173" w14:paraId="5EE73632" w14:textId="77777777" w:rsidTr="00895A81">
        <w:tc>
          <w:tcPr>
            <w:tcW w:w="10656" w:type="dxa"/>
            <w:gridSpan w:val="2"/>
            <w:vAlign w:val="center"/>
          </w:tcPr>
          <w:p w14:paraId="69F4AFCA" w14:textId="77777777" w:rsidR="009252E4" w:rsidRDefault="009252E4" w:rsidP="009252E4">
            <w:pPr>
              <w:rPr>
                <w:rFonts w:ascii="Bosch Office Sans" w:hAnsi="Bosch Office Sans" w:cs="Arial"/>
                <w:b/>
                <w:color w:val="000000"/>
                <w:sz w:val="22"/>
                <w:szCs w:val="22"/>
                <w:u w:val="single"/>
              </w:rPr>
            </w:pPr>
            <w:r w:rsidRPr="00E06D35">
              <w:rPr>
                <w:rFonts w:ascii="Bosch Office Sans" w:hAnsi="Bosch Office Sans" w:cs="Arial"/>
                <w:b/>
                <w:color w:val="000000"/>
                <w:sz w:val="22"/>
                <w:szCs w:val="22"/>
                <w:u w:val="single"/>
              </w:rPr>
              <w:t xml:space="preserve">Education and Work Experience Requirements: </w:t>
            </w:r>
          </w:p>
          <w:p w14:paraId="6B08D882" w14:textId="77777777" w:rsidR="00135714" w:rsidRDefault="00135714" w:rsidP="009252E4">
            <w:pPr>
              <w:rPr>
                <w:rFonts w:ascii="Bosch Office Sans" w:hAnsi="Bosch Office Sans" w:cs="Arial"/>
                <w:b/>
                <w:color w:val="000000"/>
                <w:sz w:val="22"/>
                <w:szCs w:val="22"/>
                <w:u w:val="single"/>
              </w:rPr>
            </w:pPr>
          </w:p>
          <w:p w14:paraId="4D66E44B" w14:textId="77777777" w:rsidR="00135714" w:rsidRDefault="005947A6" w:rsidP="00135714">
            <w:pPr>
              <w:numPr>
                <w:ilvl w:val="0"/>
                <w:numId w:val="15"/>
              </w:numPr>
              <w:rPr>
                <w:rFonts w:ascii="Bosch Office Sans" w:eastAsia="Calibri" w:hAnsi="Bosch Office Sans"/>
                <w:sz w:val="22"/>
                <w:szCs w:val="22"/>
              </w:rPr>
            </w:pPr>
            <w:r>
              <w:rPr>
                <w:rFonts w:ascii="Bosch Office Sans" w:eastAsia="Calibri" w:hAnsi="Bosch Office Sans"/>
                <w:sz w:val="22"/>
                <w:szCs w:val="22"/>
              </w:rPr>
              <w:t>BE, BTech, BCA, BSc (IT) MCA, MBA (IT) and MSc(IT)</w:t>
            </w:r>
          </w:p>
          <w:p w14:paraId="7F50EED4" w14:textId="77777777" w:rsidR="009252E4" w:rsidRPr="00127136" w:rsidRDefault="009252E4" w:rsidP="005947A6">
            <w:pPr>
              <w:ind w:left="720"/>
              <w:rPr>
                <w:rFonts w:ascii="Arial" w:eastAsia="Calibri" w:hAnsi="Arial" w:cs="Calibri"/>
                <w:sz w:val="20"/>
                <w:szCs w:val="20"/>
              </w:rPr>
            </w:pPr>
          </w:p>
        </w:tc>
      </w:tr>
      <w:tr w:rsidR="000F0BAF" w:rsidRPr="00A468E7" w14:paraId="578D977D" w14:textId="77777777" w:rsidTr="00895A81">
        <w:tc>
          <w:tcPr>
            <w:tcW w:w="10656" w:type="dxa"/>
            <w:gridSpan w:val="2"/>
          </w:tcPr>
          <w:p w14:paraId="67170DAE" w14:textId="77777777" w:rsidR="002F3103" w:rsidRDefault="002F3103" w:rsidP="002F3103">
            <w:pPr>
              <w:rPr>
                <w:rFonts w:ascii="Bosch Office Sans" w:hAnsi="Bosch Office Sans"/>
                <w:b/>
                <w:bCs/>
                <w:color w:val="002060"/>
              </w:rPr>
            </w:pPr>
          </w:p>
          <w:p w14:paraId="7A74AD2A" w14:textId="33651AD2" w:rsidR="002F3103" w:rsidRPr="00535ABC" w:rsidRDefault="002F3103" w:rsidP="002F3103">
            <w:pPr>
              <w:rPr>
                <w:rFonts w:ascii="Bosch Office Sans" w:hAnsi="Bosch Office Sans"/>
                <w:b/>
                <w:bCs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 xml:space="preserve">Job Description: </w:t>
            </w:r>
            <w:r w:rsidR="00FB65B4">
              <w:rPr>
                <w:rFonts w:ascii="Bosch Office Sans" w:hAnsi="Bosch Office Sans"/>
                <w:b/>
                <w:bCs/>
                <w:color w:val="002060"/>
              </w:rPr>
              <w:t>IT Architect_System Administ</w:t>
            </w: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rator</w:t>
            </w:r>
          </w:p>
          <w:p w14:paraId="6924261B" w14:textId="77777777" w:rsidR="002F3103" w:rsidRPr="00535ABC" w:rsidRDefault="002F3103" w:rsidP="002F3103">
            <w:pPr>
              <w:rPr>
                <w:rFonts w:ascii="Bosch Office Sans" w:hAnsi="Bosch Office Sans"/>
                <w:b/>
                <w:bCs/>
                <w:color w:val="002060"/>
              </w:rPr>
            </w:pPr>
          </w:p>
          <w:p w14:paraId="2AD6D1C5" w14:textId="77777777" w:rsidR="002F3103" w:rsidRDefault="002F3103" w:rsidP="002F3103">
            <w:pPr>
              <w:rPr>
                <w:rFonts w:ascii="Bosch Office Sans" w:hAnsi="Bosch Office Sans"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Position Overview:</w:t>
            </w:r>
            <w:r w:rsidRPr="00535ABC">
              <w:rPr>
                <w:rFonts w:ascii="Bosch Office Sans" w:hAnsi="Bosch Office Sans"/>
                <w:color w:val="002060"/>
              </w:rPr>
              <w:br/>
            </w:r>
          </w:p>
          <w:p w14:paraId="4F909BF8" w14:textId="77777777" w:rsidR="00AD68E0" w:rsidRDefault="002F3103" w:rsidP="002F3103">
            <w:pPr>
              <w:rPr>
                <w:rFonts w:ascii="Bosch Office Sans" w:hAnsi="Bosch Office Sans"/>
                <w:color w:val="002060"/>
              </w:rPr>
            </w:pPr>
            <w:r w:rsidRPr="00712C2A">
              <w:rPr>
                <w:rFonts w:ascii="Bosch Office Sans" w:hAnsi="Bosch Office Sans"/>
                <w:color w:val="002060"/>
              </w:rPr>
              <w:t xml:space="preserve">We are seeking a skilled </w:t>
            </w:r>
            <w:r w:rsidR="000028C3">
              <w:rPr>
                <w:rFonts w:ascii="Bosch Office Sans" w:hAnsi="Bosch Office Sans"/>
                <w:color w:val="002060"/>
              </w:rPr>
              <w:t>IT Infra architect</w:t>
            </w:r>
            <w:r w:rsidR="00566067">
              <w:rPr>
                <w:rFonts w:ascii="Bosch Office Sans" w:hAnsi="Bosch Office Sans"/>
                <w:color w:val="002060"/>
              </w:rPr>
              <w:t xml:space="preserve"> and System</w:t>
            </w:r>
            <w:r w:rsidRPr="00535ABC">
              <w:rPr>
                <w:rFonts w:ascii="Bosch Office Sans" w:hAnsi="Bosch Office Sans"/>
                <w:color w:val="002060"/>
              </w:rPr>
              <w:t xml:space="preserve"> Administrator</w:t>
            </w:r>
            <w:r w:rsidR="00566067">
              <w:rPr>
                <w:rFonts w:ascii="Bosch Office Sans" w:hAnsi="Bosch Office Sans"/>
                <w:color w:val="002060"/>
              </w:rPr>
              <w:t xml:space="preserve"> who will be </w:t>
            </w:r>
            <w:r w:rsidRPr="00535ABC">
              <w:rPr>
                <w:rFonts w:ascii="Bosch Office Sans" w:hAnsi="Bosch Office Sans"/>
                <w:color w:val="002060"/>
              </w:rPr>
              <w:t xml:space="preserve">responsible for </w:t>
            </w:r>
          </w:p>
          <w:p w14:paraId="4BB4AABE" w14:textId="2C5060F7" w:rsidR="00AD68E0" w:rsidRDefault="00AD68E0" w:rsidP="002F3103">
            <w:pPr>
              <w:rPr>
                <w:rFonts w:ascii="Bosch Office Sans" w:hAnsi="Bosch Office Sans"/>
                <w:color w:val="002060"/>
              </w:rPr>
            </w:pPr>
            <w:r w:rsidRPr="00AD68E0">
              <w:rPr>
                <w:rFonts w:ascii="Bosch Office Sans" w:hAnsi="Bosch Office Sans"/>
                <w:color w:val="002060"/>
              </w:rPr>
              <w:t>for implementing and managing comprehensive IT infrastructure and Integrated Solutions for applications for managed services delivery, ensure adherence of SLAs and security policies and provide technical expertise to the client.</w:t>
            </w:r>
          </w:p>
          <w:p w14:paraId="45598E6C" w14:textId="77777777" w:rsidR="003B1765" w:rsidRPr="003B1765" w:rsidRDefault="003B1765" w:rsidP="003B1765">
            <w:pPr>
              <w:rPr>
                <w:rFonts w:ascii="Bosch Office Sans" w:hAnsi="Bosch Office Sans"/>
                <w:color w:val="002060"/>
              </w:rPr>
            </w:pPr>
            <w:r w:rsidRPr="003B1765">
              <w:rPr>
                <w:rFonts w:ascii="Bosch Office Sans" w:hAnsi="Bosch Office Sans"/>
                <w:color w:val="002060"/>
              </w:rPr>
              <w:t>Strong understanding of infrastructure technologies (servers, networking, databases), and cloud platforms &amp; application development</w:t>
            </w:r>
          </w:p>
          <w:p w14:paraId="17B9A72B" w14:textId="77777777" w:rsidR="003B1765" w:rsidRPr="003B1765" w:rsidRDefault="003B1765" w:rsidP="003B1765">
            <w:pPr>
              <w:rPr>
                <w:rFonts w:ascii="Bosch Office Sans" w:hAnsi="Bosch Office Sans"/>
                <w:color w:val="002060"/>
              </w:rPr>
            </w:pPr>
            <w:r w:rsidRPr="003B1765">
              <w:rPr>
                <w:rFonts w:ascii="Bosch Office Sans" w:hAnsi="Bosch Office Sans"/>
                <w:color w:val="002060"/>
              </w:rPr>
              <w:t>Experience in Linux/Unix/Windows Administration, AD, SAML, SSO, MFA</w:t>
            </w:r>
          </w:p>
          <w:p w14:paraId="484EDF9B" w14:textId="77777777" w:rsidR="003B1765" w:rsidRPr="003B1765" w:rsidRDefault="003B1765" w:rsidP="003B1765">
            <w:pPr>
              <w:rPr>
                <w:rFonts w:ascii="Bosch Office Sans" w:hAnsi="Bosch Office Sans"/>
                <w:color w:val="002060"/>
              </w:rPr>
            </w:pPr>
            <w:r w:rsidRPr="003B1765">
              <w:rPr>
                <w:rFonts w:ascii="Bosch Office Sans" w:hAnsi="Bosch Office Sans"/>
                <w:color w:val="002060"/>
              </w:rPr>
              <w:t>Experience in network/firewall/load balancer design and implementation.( LDAP, TCP/IP, UDP, DNS, DHCP, HTTP, HTTPS, APIs)</w:t>
            </w:r>
          </w:p>
          <w:p w14:paraId="14E525FD" w14:textId="77777777" w:rsidR="003B1765" w:rsidRPr="003B1765" w:rsidRDefault="003B1765" w:rsidP="003B1765">
            <w:pPr>
              <w:rPr>
                <w:rFonts w:ascii="Bosch Office Sans" w:hAnsi="Bosch Office Sans"/>
                <w:color w:val="002060"/>
              </w:rPr>
            </w:pPr>
            <w:r w:rsidRPr="003B1765">
              <w:rPr>
                <w:rFonts w:ascii="Bosch Office Sans" w:hAnsi="Bosch Office Sans"/>
                <w:color w:val="002060"/>
              </w:rPr>
              <w:t>Experience with service management methodologies and tools like ServiceNow.</w:t>
            </w:r>
          </w:p>
          <w:p w14:paraId="35EF04DF" w14:textId="77777777" w:rsidR="003B1765" w:rsidRPr="003B1765" w:rsidRDefault="003B1765" w:rsidP="003B1765">
            <w:pPr>
              <w:rPr>
                <w:rFonts w:ascii="Bosch Office Sans" w:hAnsi="Bosch Office Sans"/>
                <w:color w:val="002060"/>
              </w:rPr>
            </w:pPr>
            <w:r w:rsidRPr="003B1765">
              <w:rPr>
                <w:rFonts w:ascii="Bosch Office Sans" w:hAnsi="Bosch Office Sans"/>
                <w:color w:val="002060"/>
              </w:rPr>
              <w:lastRenderedPageBreak/>
              <w:t>Excellent problem solving, communication &amp; Interpersonal skills interact with both technical and non-technical stakeholders, build relationship &amp; collaborate with diverse teams.</w:t>
            </w:r>
          </w:p>
          <w:p w14:paraId="2D9AAE10" w14:textId="77777777" w:rsidR="003B1765" w:rsidRPr="003B1765" w:rsidRDefault="003B1765" w:rsidP="003B1765">
            <w:pPr>
              <w:rPr>
                <w:rFonts w:ascii="Bosch Office Sans" w:hAnsi="Bosch Office Sans"/>
                <w:color w:val="002060"/>
              </w:rPr>
            </w:pPr>
            <w:r w:rsidRPr="003B1765">
              <w:rPr>
                <w:rFonts w:ascii="Bosch Office Sans" w:hAnsi="Bosch Office Sans"/>
                <w:color w:val="002060"/>
              </w:rPr>
              <w:t>Highly organized, analytical, and procedural with creative and strategic thinking. Adept at managing multiple projects and meeting tight deadlines.</w:t>
            </w:r>
          </w:p>
          <w:p w14:paraId="0E3A44FE" w14:textId="5A6CC8B5" w:rsidR="002F3103" w:rsidRDefault="003B1765" w:rsidP="00D23036">
            <w:pPr>
              <w:rPr>
                <w:rFonts w:ascii="Bosch Office Sans" w:hAnsi="Bosch Office Sans"/>
                <w:color w:val="002060"/>
              </w:rPr>
            </w:pPr>
            <w:r w:rsidRPr="003B1765">
              <w:rPr>
                <w:rFonts w:ascii="Bosch Office Sans" w:hAnsi="Bosch Office Sans"/>
                <w:color w:val="002060"/>
              </w:rPr>
              <w:t>Passionate about solution development and automation, actively seeking opportunities to develop tools that streamline and simplify development and delivery processes.</w:t>
            </w:r>
          </w:p>
          <w:p w14:paraId="6C757041" w14:textId="77777777" w:rsidR="002F3103" w:rsidRDefault="002F3103" w:rsidP="002F3103">
            <w:pPr>
              <w:rPr>
                <w:rFonts w:ascii="Bosch Office Sans" w:hAnsi="Bosch Office Sans"/>
                <w:color w:val="002060"/>
              </w:rPr>
            </w:pPr>
          </w:p>
          <w:p w14:paraId="6A386E03" w14:textId="2EE0C686" w:rsidR="002F3103" w:rsidRDefault="002F3103" w:rsidP="00B01AAD">
            <w:pPr>
              <w:rPr>
                <w:rFonts w:ascii="Bosch Office Sans" w:hAnsi="Bosch Office Sans"/>
                <w:b/>
                <w:bCs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Key Responsibilities:</w:t>
            </w:r>
          </w:p>
          <w:p w14:paraId="17AE1A99" w14:textId="77777777" w:rsidR="00B01AAD" w:rsidRPr="00C83C87" w:rsidRDefault="00B01AAD" w:rsidP="00B01AAD">
            <w:pPr>
              <w:rPr>
                <w:rFonts w:ascii="Bosch Office Sans" w:eastAsia="SimSun" w:hAnsi="Bosch Office Sans"/>
                <w:sz w:val="22"/>
                <w:szCs w:val="22"/>
              </w:rPr>
            </w:pPr>
          </w:p>
          <w:p w14:paraId="0D3F0CFE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  <w:r w:rsidRPr="00C83C87">
              <w:rPr>
                <w:rFonts w:ascii="Bosch Office Sans" w:eastAsia="SimSun" w:hAnsi="Bosch Office Sans"/>
                <w:sz w:val="22"/>
                <w:szCs w:val="22"/>
              </w:rPr>
              <w:t xml:space="preserve">1. </w:t>
            </w: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  <w:t>Technical Design and Architecture:</w:t>
            </w:r>
          </w:p>
          <w:p w14:paraId="46E22299" w14:textId="77777777" w:rsidR="00B01AAD" w:rsidRPr="00AC2A77" w:rsidRDefault="00B01AAD" w:rsidP="00B01AA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Design and implement end-to-end systems and solutions for managing IT infrastructure and automating IT managed service delivery.</w:t>
            </w:r>
          </w:p>
          <w:p w14:paraId="6C561581" w14:textId="77777777" w:rsidR="00B01AAD" w:rsidRPr="00AC2A77" w:rsidRDefault="00B01AAD" w:rsidP="00B01AA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System design should encompass understanding of network, servers (physical and virtual),Interfaces, integration, applications, Data flows, security, and operations.</w:t>
            </w:r>
          </w:p>
          <w:p w14:paraId="3D83F278" w14:textId="77777777" w:rsidR="00B01AAD" w:rsidRPr="00AC2A77" w:rsidRDefault="00B01AAD" w:rsidP="00B01AA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Ensure adherence of best practices and security standards.</w:t>
            </w:r>
          </w:p>
          <w:p w14:paraId="09F9C222" w14:textId="77777777" w:rsidR="00B01AAD" w:rsidRPr="00AC2A77" w:rsidRDefault="00B01AAD" w:rsidP="00B01AA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Reviews the firewall sheets, monitoring configuration sheets and propose changes.</w:t>
            </w:r>
          </w:p>
          <w:p w14:paraId="4D995257" w14:textId="77777777" w:rsidR="00B01AAD" w:rsidRPr="00AC2A77" w:rsidRDefault="00B01AAD" w:rsidP="00B01AA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Should understand and drive the operations of existing Integrated Application landscape which has for example SAP, Concur, HCM, Vendor Invoice Management System, Service Now etc.</w:t>
            </w:r>
          </w:p>
          <w:p w14:paraId="0DF8B218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</w:p>
          <w:p w14:paraId="18D4F812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  <w:t>2. Drive Project &amp; Requirement</w:t>
            </w:r>
          </w:p>
          <w:p w14:paraId="3D3D8A9A" w14:textId="77777777" w:rsidR="00B01AAD" w:rsidRPr="00AC2A77" w:rsidRDefault="00B01AAD" w:rsidP="00B01AAD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Understand the Technical, Functional and non-functional requirements.</w:t>
            </w:r>
          </w:p>
          <w:p w14:paraId="7CFB1B65" w14:textId="77777777" w:rsidR="00B01AAD" w:rsidRPr="00AC2A77" w:rsidRDefault="00B01AAD" w:rsidP="00B01AAD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Assess the technical feasibility, impact on the infrastructure &amp; identify potential bottlenecks and risks.</w:t>
            </w:r>
          </w:p>
          <w:p w14:paraId="4856EFA5" w14:textId="77777777" w:rsidR="00B01AAD" w:rsidRPr="00AC2A77" w:rsidRDefault="00B01AAD" w:rsidP="00B01AAD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Foster a high-performing team environment by removing technical roadblocks and guiding team members towards optimal performance.</w:t>
            </w:r>
          </w:p>
          <w:p w14:paraId="4A3473D1" w14:textId="77777777" w:rsidR="00B01AAD" w:rsidRPr="00AC2A77" w:rsidRDefault="00B01AAD" w:rsidP="00B01AAD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Drive project schedules, deliverables &amp; collaborate with cross-IT teams for implementing IT, Infra and service management solutions.</w:t>
            </w:r>
          </w:p>
          <w:p w14:paraId="594C01D3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</w:p>
          <w:p w14:paraId="53EEE0E1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  <w:t>3. Capacity Planning and Performance Tuning:</w:t>
            </w:r>
          </w:p>
          <w:p w14:paraId="0E3600CB" w14:textId="77777777" w:rsidR="00B01AAD" w:rsidRPr="00AC2A77" w:rsidRDefault="00B01AAD" w:rsidP="00B01AA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Estimate resource requirements (CPU, memory, disk, network).</w:t>
            </w:r>
          </w:p>
          <w:p w14:paraId="48C9122F" w14:textId="77777777" w:rsidR="00B01AAD" w:rsidRPr="00AC2A77" w:rsidRDefault="00B01AAD" w:rsidP="00B01AA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Monitor system performance and identify optimization opportunities.</w:t>
            </w:r>
          </w:p>
          <w:p w14:paraId="64CB75E1" w14:textId="77777777" w:rsidR="00B01AAD" w:rsidRPr="00AC2A77" w:rsidRDefault="00B01AAD" w:rsidP="00B01AA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Implement performance tuning techniques improve response times and throughput.</w:t>
            </w:r>
          </w:p>
          <w:p w14:paraId="6C762CA6" w14:textId="77777777" w:rsidR="00B01AAD" w:rsidRPr="00AC2A77" w:rsidRDefault="00B01AAD" w:rsidP="00B01AA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Ensure efficient use of infrastructure resources support application performance.</w:t>
            </w:r>
          </w:p>
          <w:p w14:paraId="0C9BDC6F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</w:p>
          <w:p w14:paraId="5264592D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  <w:t>4. Problem solver:</w:t>
            </w:r>
          </w:p>
          <w:p w14:paraId="6EBDFECB" w14:textId="77777777" w:rsidR="00B01AAD" w:rsidRPr="00AC2A77" w:rsidRDefault="00B01AAD" w:rsidP="00B01AA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Detect and diagnose issues that arise at the intersection of application and infrastructure.</w:t>
            </w:r>
          </w:p>
          <w:p w14:paraId="09E49DB9" w14:textId="77777777" w:rsidR="00B01AAD" w:rsidRPr="00AC2A77" w:rsidRDefault="00B01AAD" w:rsidP="00B01AA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Work with both teams to develop and implement solutions to these issues.</w:t>
            </w:r>
          </w:p>
          <w:p w14:paraId="22836BF2" w14:textId="77777777" w:rsidR="00B01AAD" w:rsidRPr="00AC2A77" w:rsidRDefault="00B01AAD" w:rsidP="00B01AA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Identify opportunities to optimize the performance of applications through infrastructure improvements.</w:t>
            </w:r>
          </w:p>
          <w:p w14:paraId="26D0DD0F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</w:p>
          <w:p w14:paraId="35BD607E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  <w:t>5. Change Management and Deployment:</w:t>
            </w:r>
          </w:p>
          <w:p w14:paraId="3D2B85A9" w14:textId="77777777" w:rsidR="00B01AAD" w:rsidRPr="00AC2A77" w:rsidRDefault="00B01AAD" w:rsidP="00B01AA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Oversee application deployments and upgrades.</w:t>
            </w:r>
          </w:p>
          <w:p w14:paraId="49B36D99" w14:textId="77777777" w:rsidR="00B01AAD" w:rsidRPr="00AC2A77" w:rsidRDefault="00B01AAD" w:rsidP="00B01AA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Manage change requests and assess their impact on the infrastructure.</w:t>
            </w:r>
          </w:p>
          <w:p w14:paraId="0380722F" w14:textId="77777777" w:rsidR="00B01AAD" w:rsidRPr="00AC2A77" w:rsidRDefault="00B01AAD" w:rsidP="00B01AA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Provide management summary for CAB.</w:t>
            </w:r>
          </w:p>
          <w:p w14:paraId="71A92241" w14:textId="77777777" w:rsidR="00B01AAD" w:rsidRPr="00AC2A77" w:rsidRDefault="00B01AAD" w:rsidP="00B01AA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Coordinate with infrastructure teams to schedule and execute deployments.</w:t>
            </w:r>
          </w:p>
          <w:p w14:paraId="009405C3" w14:textId="77777777" w:rsidR="00B01AAD" w:rsidRPr="00AC2A77" w:rsidRDefault="00B01AAD" w:rsidP="00B01AA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Plans changes and assign the tasks to various teams and coordinate those tasks.</w:t>
            </w:r>
          </w:p>
          <w:p w14:paraId="49ADBDEA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</w:p>
          <w:p w14:paraId="295B9D11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  <w:t>6. Security and Compliance:</w:t>
            </w:r>
          </w:p>
          <w:p w14:paraId="3AA55910" w14:textId="77777777" w:rsidR="00B01AAD" w:rsidRPr="00AC2A77" w:rsidRDefault="00B01AAD" w:rsidP="00B01AA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Ensure compliance with security policies and industry standards.</w:t>
            </w:r>
          </w:p>
          <w:p w14:paraId="74568404" w14:textId="77777777" w:rsidR="00B01AAD" w:rsidRPr="00AC2A77" w:rsidRDefault="00B01AAD" w:rsidP="00B01AA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Identify and mitigate security vulnerabilities.</w:t>
            </w:r>
          </w:p>
          <w:p w14:paraId="3613790D" w14:textId="77777777" w:rsidR="00B01AAD" w:rsidRPr="00AC2A77" w:rsidRDefault="00B01AAD" w:rsidP="00B01AA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participate in regular security assessments and audits.</w:t>
            </w:r>
          </w:p>
          <w:p w14:paraId="2417BB45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</w:p>
          <w:p w14:paraId="3D780DD9" w14:textId="77777777" w:rsidR="00B01AAD" w:rsidRPr="00AC2A77" w:rsidRDefault="00B01AAD" w:rsidP="00B01AAD">
            <w:pPr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  <w:szCs w:val="22"/>
              </w:rPr>
              <w:t>7. Knowledge Transfer and Training:</w:t>
            </w:r>
          </w:p>
          <w:p w14:paraId="41B8181F" w14:textId="77777777" w:rsidR="00B01AAD" w:rsidRPr="00AC2A77" w:rsidRDefault="00B01AAD" w:rsidP="00B01AA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Create and maintain documentation for processes that involve both application and infrastructure.</w:t>
            </w:r>
          </w:p>
          <w:p w14:paraId="4E823261" w14:textId="77777777" w:rsidR="00B01AAD" w:rsidRPr="00AC2A77" w:rsidRDefault="00B01AAD" w:rsidP="00B01AA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lastRenderedPageBreak/>
              <w:t>Document procedures to facilitate knowledge sharing.</w:t>
            </w:r>
          </w:p>
          <w:p w14:paraId="73D39A43" w14:textId="77777777" w:rsidR="00B01AAD" w:rsidRPr="00AC2A77" w:rsidRDefault="00B01AAD" w:rsidP="00B01AA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Offer training sessions to both teams to ensure they understand the interdependencies and best practices.</w:t>
            </w:r>
          </w:p>
          <w:p w14:paraId="17D1F32E" w14:textId="77777777" w:rsidR="00B01AAD" w:rsidRPr="00AC2A77" w:rsidRDefault="00B01AAD" w:rsidP="00B01AA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contextualSpacing/>
              <w:rPr>
                <w:rFonts w:ascii="Bosch Office Sans" w:eastAsia="SimSun" w:hAnsi="Bosch Office Sans"/>
                <w:color w:val="156082" w:themeColor="accent1"/>
                <w:sz w:val="22"/>
              </w:rPr>
            </w:pPr>
            <w:r w:rsidRPr="00AC2A77">
              <w:rPr>
                <w:rFonts w:ascii="Bosch Office Sans" w:eastAsia="SimSun" w:hAnsi="Bosch Office Sans"/>
                <w:color w:val="156082" w:themeColor="accent1"/>
                <w:sz w:val="22"/>
              </w:rPr>
              <w:t>Foster collaboration and communication between teams.</w:t>
            </w:r>
          </w:p>
          <w:p w14:paraId="27F08026" w14:textId="77777777" w:rsidR="00B01AAD" w:rsidRDefault="00B01AAD" w:rsidP="00B01AAD">
            <w:pPr>
              <w:rPr>
                <w:rFonts w:ascii="Bosch Office Sans" w:hAnsi="Bosch Office Sans"/>
                <w:color w:val="002060"/>
              </w:rPr>
            </w:pPr>
          </w:p>
          <w:p w14:paraId="084FECCC" w14:textId="77777777" w:rsidR="002F3103" w:rsidRPr="00535ABC" w:rsidRDefault="00000000" w:rsidP="002F3103">
            <w:pPr>
              <w:rPr>
                <w:rFonts w:ascii="Bosch Office Sans" w:hAnsi="Bosch Office Sans"/>
                <w:color w:val="002060"/>
              </w:rPr>
            </w:pPr>
            <w:r>
              <w:rPr>
                <w:rFonts w:ascii="Bosch Office Sans" w:hAnsi="Bosch Office Sans"/>
                <w:color w:val="002060"/>
              </w:rPr>
              <w:pict w14:anchorId="57521656">
                <v:rect id="_x0000_i1025" style="width:0;height:0" o:hrstd="t" o:hrnoshade="t" o:hr="t" fillcolor="#0d0d0d" stroked="f"/>
              </w:pict>
            </w:r>
          </w:p>
          <w:p w14:paraId="7D3C09AD" w14:textId="77777777" w:rsidR="002F3103" w:rsidRPr="00535ABC" w:rsidRDefault="002F3103" w:rsidP="002F3103">
            <w:pPr>
              <w:rPr>
                <w:rFonts w:ascii="Bosch Office Sans" w:hAnsi="Bosch Office Sans"/>
                <w:b/>
                <w:bCs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Required Skills and Qualifications:</w:t>
            </w:r>
          </w:p>
          <w:p w14:paraId="034C1B33" w14:textId="77777777" w:rsidR="002F3103" w:rsidRPr="00535ABC" w:rsidRDefault="002F3103" w:rsidP="002F3103">
            <w:pPr>
              <w:numPr>
                <w:ilvl w:val="0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Technical Expertise:</w:t>
            </w:r>
          </w:p>
          <w:p w14:paraId="44D1B156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Worked extensively in Integrated IT Infra landscape Management, Monitoring &amp; Implementation</w:t>
            </w:r>
          </w:p>
          <w:p w14:paraId="3B8D147F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Strong understanding of systems, networking, development tools, Integrations</w:t>
            </w:r>
          </w:p>
          <w:p w14:paraId="2E582753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Strong understanding of infrastructure technologies (servers, networking, databases), and cloud platforms &amp; application development</w:t>
            </w:r>
          </w:p>
          <w:p w14:paraId="06E9772B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Experience in Linux/Unix/Windows Administration, AD, SAML, SSO, MFA</w:t>
            </w:r>
          </w:p>
          <w:p w14:paraId="458D6232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Experience in network/firewall/load balancer design and implementation.( LDAP, TCP/IP, UDP, DNS, DHCP, HTTP, HTTPS, APIs)</w:t>
            </w:r>
          </w:p>
          <w:p w14:paraId="5BFCED22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Experience with service management methodologies and tools like ServiceNow.</w:t>
            </w:r>
          </w:p>
          <w:p w14:paraId="11220A72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Excellent problem solving, communication &amp; Interpersonal skills interact with both technical and non-technical stakeholders, build relationship &amp; collaborate with diverse teams.</w:t>
            </w:r>
          </w:p>
          <w:p w14:paraId="61F769C4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Highly organized, analytical, and procedural with creative and strategic thinking. Adept at managing multiple projects and meeting tight deadlines.</w:t>
            </w:r>
          </w:p>
          <w:p w14:paraId="6BA16070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Passionate about solution development and automation, actively seeking opportunities to develop tools that streamline and simplify development and delivery processes.</w:t>
            </w:r>
          </w:p>
          <w:p w14:paraId="4CAB16AD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Hold knowledge on ITIL V4/COBIT5 concepts</w:t>
            </w:r>
          </w:p>
          <w:p w14:paraId="5A91BAF2" w14:textId="77777777" w:rsidR="00972905" w:rsidRPr="00972905" w:rsidRDefault="00972905" w:rsidP="00972905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972905">
              <w:rPr>
                <w:rFonts w:ascii="Bosch Office Sans" w:hAnsi="Bosch Office Sans"/>
                <w:color w:val="002060"/>
              </w:rPr>
              <w:t>Very good written and spoken skills</w:t>
            </w:r>
          </w:p>
          <w:p w14:paraId="1E36E779" w14:textId="62F74A36" w:rsidR="002F3103" w:rsidRPr="00535ABC" w:rsidRDefault="002F3103" w:rsidP="006A01B6">
            <w:p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Experience:</w:t>
            </w:r>
          </w:p>
          <w:p w14:paraId="3B5ACBBF" w14:textId="78DCDB8B" w:rsidR="007B129B" w:rsidRPr="00535ABC" w:rsidRDefault="006A01B6" w:rsidP="007B129B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>
              <w:rPr>
                <w:rFonts w:ascii="Bosch Office Sans" w:hAnsi="Bosch Office Sans"/>
                <w:color w:val="002060"/>
              </w:rPr>
              <w:t>9</w:t>
            </w:r>
            <w:r w:rsidR="0093321D">
              <w:rPr>
                <w:rFonts w:ascii="Bosch Office Sans" w:hAnsi="Bosch Office Sans"/>
                <w:color w:val="002060"/>
              </w:rPr>
              <w:t>-</w:t>
            </w:r>
            <w:r>
              <w:rPr>
                <w:rFonts w:ascii="Bosch Office Sans" w:hAnsi="Bosch Office Sans"/>
                <w:color w:val="002060"/>
              </w:rPr>
              <w:t>15</w:t>
            </w:r>
            <w:r w:rsidR="002F3103" w:rsidRPr="00535ABC">
              <w:rPr>
                <w:rFonts w:ascii="Bosch Office Sans" w:hAnsi="Bosch Office Sans"/>
                <w:color w:val="002060"/>
              </w:rPr>
              <w:t xml:space="preserve"> years of experience in </w:t>
            </w:r>
            <w:r w:rsidR="0093321D">
              <w:rPr>
                <w:rFonts w:ascii="Bosch Office Sans" w:hAnsi="Bosch Office Sans"/>
                <w:color w:val="002060"/>
              </w:rPr>
              <w:t xml:space="preserve">designing, solutioning and delivery of IT Infra services for </w:t>
            </w:r>
            <w:r w:rsidR="007B129B">
              <w:rPr>
                <w:rFonts w:ascii="Bosch Office Sans" w:hAnsi="Bosch Office Sans"/>
                <w:color w:val="002060"/>
              </w:rPr>
              <w:t>global customers.</w:t>
            </w:r>
            <w:r w:rsidR="007B129B" w:rsidRPr="00535ABC">
              <w:rPr>
                <w:rFonts w:ascii="Bosch Office Sans" w:hAnsi="Bosch Office Sans"/>
                <w:color w:val="002060"/>
              </w:rPr>
              <w:t xml:space="preserve"> </w:t>
            </w:r>
          </w:p>
          <w:p w14:paraId="39810C84" w14:textId="77777777" w:rsidR="002F3103" w:rsidRPr="00535ABC" w:rsidRDefault="002F3103" w:rsidP="002F3103">
            <w:pPr>
              <w:numPr>
                <w:ilvl w:val="0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Soft Skills:</w:t>
            </w:r>
          </w:p>
          <w:p w14:paraId="26CA0463" w14:textId="77777777" w:rsidR="002F3103" w:rsidRPr="00535ABC" w:rsidRDefault="002F3103" w:rsidP="002F3103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535ABC">
              <w:rPr>
                <w:rFonts w:ascii="Bosch Office Sans" w:hAnsi="Bosch Office Sans"/>
                <w:color w:val="002060"/>
              </w:rPr>
              <w:t>Strong problem-solving and analytical skills.</w:t>
            </w:r>
          </w:p>
          <w:p w14:paraId="2F171B0A" w14:textId="77777777" w:rsidR="002F3103" w:rsidRPr="00535ABC" w:rsidRDefault="002F3103" w:rsidP="002F3103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535ABC">
              <w:rPr>
                <w:rFonts w:ascii="Bosch Office Sans" w:hAnsi="Bosch Office Sans"/>
                <w:color w:val="002060"/>
              </w:rPr>
              <w:t>Excellent communication and documentation abilities.</w:t>
            </w:r>
          </w:p>
          <w:p w14:paraId="247516A4" w14:textId="77777777" w:rsidR="002F3103" w:rsidRPr="00535ABC" w:rsidRDefault="002F3103" w:rsidP="002F3103">
            <w:pPr>
              <w:numPr>
                <w:ilvl w:val="0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 w:rsidRPr="00535ABC">
              <w:rPr>
                <w:rFonts w:ascii="Bosch Office Sans" w:hAnsi="Bosch Office Sans"/>
                <w:b/>
                <w:bCs/>
                <w:color w:val="002060"/>
              </w:rPr>
              <w:t>Certifications (Preferred):</w:t>
            </w:r>
          </w:p>
          <w:p w14:paraId="3AF25A69" w14:textId="1AFF6805" w:rsidR="002F3103" w:rsidRPr="00535ABC" w:rsidRDefault="008A236C" w:rsidP="002F3103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>
              <w:rPr>
                <w:rFonts w:ascii="Bosch Office Sans" w:hAnsi="Bosch Office Sans"/>
                <w:color w:val="002060"/>
              </w:rPr>
              <w:t xml:space="preserve">Certification as Solution Architect or System administration </w:t>
            </w:r>
          </w:p>
          <w:p w14:paraId="7E8336E5" w14:textId="44F435DD" w:rsidR="002F3103" w:rsidRPr="00535ABC" w:rsidRDefault="008F55C1" w:rsidP="002F3103">
            <w:pPr>
              <w:numPr>
                <w:ilvl w:val="1"/>
                <w:numId w:val="28"/>
              </w:numPr>
              <w:spacing w:after="160" w:line="259" w:lineRule="auto"/>
              <w:rPr>
                <w:rFonts w:ascii="Bosch Office Sans" w:hAnsi="Bosch Office Sans"/>
                <w:color w:val="002060"/>
              </w:rPr>
            </w:pPr>
            <w:r>
              <w:rPr>
                <w:rFonts w:ascii="Bosch Office Sans" w:hAnsi="Bosch Office Sans"/>
                <w:color w:val="002060"/>
              </w:rPr>
              <w:t>Certification on Linux would be an advantange</w:t>
            </w:r>
            <w:r w:rsidR="009C4723">
              <w:rPr>
                <w:rFonts w:ascii="Bosch Office Sans" w:hAnsi="Bosch Office Sans"/>
                <w:color w:val="002060"/>
              </w:rPr>
              <w:t>.</w:t>
            </w:r>
          </w:p>
          <w:p w14:paraId="5A8FBE8A" w14:textId="4E41DF1B" w:rsidR="000F0BAF" w:rsidRPr="002F3103" w:rsidRDefault="00000000" w:rsidP="008A236C">
            <w:pPr>
              <w:rPr>
                <w:rFonts w:ascii="Bosch Office Sans" w:hAnsi="Bosch Office Sans"/>
                <w:color w:val="002060"/>
              </w:rPr>
            </w:pPr>
            <w:r>
              <w:rPr>
                <w:rFonts w:ascii="Bosch Office Sans" w:hAnsi="Bosch Office Sans"/>
                <w:color w:val="002060"/>
              </w:rPr>
              <w:pict w14:anchorId="032FD828">
                <v:rect id="_x0000_i1026" style="width:0;height:0" o:hrstd="t" o:hrnoshade="t" o:hr="t" fillcolor="#0d0d0d" stroked="f"/>
              </w:pict>
            </w:r>
          </w:p>
        </w:tc>
      </w:tr>
      <w:tr w:rsidR="000F0BAF" w:rsidRPr="001D2173" w14:paraId="64089284" w14:textId="77777777" w:rsidTr="00693C18">
        <w:trPr>
          <w:trHeight w:val="987"/>
        </w:trPr>
        <w:tc>
          <w:tcPr>
            <w:tcW w:w="10656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tbl>
            <w:tblPr>
              <w:tblW w:w="4795" w:type="dxa"/>
              <w:tblLook w:val="04A0" w:firstRow="1" w:lastRow="0" w:firstColumn="1" w:lastColumn="0" w:noHBand="0" w:noVBand="1"/>
            </w:tblPr>
            <w:tblGrid>
              <w:gridCol w:w="554"/>
              <w:gridCol w:w="901"/>
              <w:gridCol w:w="416"/>
              <w:gridCol w:w="242"/>
              <w:gridCol w:w="369"/>
              <w:gridCol w:w="1467"/>
              <w:gridCol w:w="624"/>
              <w:gridCol w:w="222"/>
            </w:tblGrid>
            <w:tr w:rsidR="000F0BAF" w:rsidRPr="001D2173" w14:paraId="5E0946BE" w14:textId="77777777" w:rsidTr="004C0A96">
              <w:trPr>
                <w:trHeight w:val="481"/>
              </w:trPr>
              <w:tc>
                <w:tcPr>
                  <w:tcW w:w="5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F96AB4" w14:textId="77777777" w:rsidR="000F0BAF" w:rsidRPr="001D2173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7F627F" w14:textId="77777777" w:rsidR="000F0BAF" w:rsidRPr="001D2173" w:rsidRDefault="000F0BAF" w:rsidP="00F475F5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F25336" w14:textId="77777777" w:rsidR="000F0BAF" w:rsidRPr="001D2173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2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6F3DD8" w14:textId="77777777" w:rsidR="000F0BAF" w:rsidRPr="001D2173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36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A471CC" w14:textId="77777777" w:rsidR="000F0BAF" w:rsidRPr="001D2173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AE48FE" w14:textId="77777777" w:rsidR="000F0BAF" w:rsidRPr="001D2173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6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3326B9" w14:textId="77777777" w:rsidR="000F0BAF" w:rsidRPr="001D2173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6147B8" w14:textId="77777777" w:rsidR="000F0BAF" w:rsidRPr="001D2173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24EBCC41" w14:textId="77777777" w:rsidR="000F0BAF" w:rsidRPr="004C0A96" w:rsidRDefault="000F0BAF" w:rsidP="000F0BAF">
            <w:pPr>
              <w:jc w:val="center"/>
              <w:rPr>
                <w:vanish/>
              </w:rPr>
            </w:pPr>
          </w:p>
          <w:tbl>
            <w:tblPr>
              <w:tblW w:w="9120" w:type="dxa"/>
              <w:tblLook w:val="04A0" w:firstRow="1" w:lastRow="0" w:firstColumn="1" w:lastColumn="0" w:noHBand="0" w:noVBand="1"/>
            </w:tblPr>
            <w:tblGrid>
              <w:gridCol w:w="1160"/>
              <w:gridCol w:w="960"/>
              <w:gridCol w:w="500"/>
              <w:gridCol w:w="1780"/>
              <w:gridCol w:w="960"/>
              <w:gridCol w:w="500"/>
              <w:gridCol w:w="2300"/>
              <w:gridCol w:w="960"/>
            </w:tblGrid>
            <w:tr w:rsidR="000F0BAF" w14:paraId="1E7F20DA" w14:textId="77777777" w:rsidTr="004C0A96">
              <w:trPr>
                <w:trHeight w:val="270"/>
              </w:trPr>
              <w:tc>
                <w:tcPr>
                  <w:tcW w:w="1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5079C4E" w14:textId="77777777" w:rsidR="000F0BAF" w:rsidRDefault="000F0BAF" w:rsidP="000F0BAF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eastAsia="zh-TW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Bosch Payroll: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0402C7" w14:textId="77777777" w:rsidR="000F0BAF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EB46BE" w14:textId="77777777" w:rsidR="000F0BAF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1058E36" w14:textId="77777777" w:rsidR="000F0BAF" w:rsidRDefault="000F0BAF" w:rsidP="000F0BAF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Outsourcing T&amp;M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2D8761" w14:textId="77777777" w:rsidR="000F0BAF" w:rsidRDefault="005C4862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AF854E" w14:textId="77777777" w:rsidR="000F0BAF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99DEDA" w14:textId="77777777" w:rsidR="000F0BAF" w:rsidRDefault="000F0BAF" w:rsidP="000F0BAF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Outsourcing Work Package: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06F8AE" w14:textId="77777777" w:rsidR="000F0BAF" w:rsidRDefault="000F0BAF" w:rsidP="000F0BAF">
                  <w:pPr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E1C056B" w14:textId="77777777" w:rsidR="000F0BAF" w:rsidRPr="001D2173" w:rsidRDefault="000F0BAF" w:rsidP="000F0BA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0F0BAF" w:rsidRPr="001D2173" w14:paraId="6B55F098" w14:textId="77777777" w:rsidTr="00895A81">
        <w:trPr>
          <w:trHeight w:val="987"/>
        </w:trPr>
        <w:tc>
          <w:tcPr>
            <w:tcW w:w="10656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37E9B815" w14:textId="77777777" w:rsidR="000F0BAF" w:rsidRPr="000C67C8" w:rsidRDefault="000F0BAF" w:rsidP="000F0BA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0C67C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 xml:space="preserve">If Outsourcing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S</w:t>
            </w:r>
            <w:r w:rsidRPr="000C67C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elected:</w:t>
            </w:r>
          </w:p>
          <w:p w14:paraId="1C47C736" w14:textId="77777777" w:rsidR="000F0BAF" w:rsidRDefault="000F0BAF" w:rsidP="000F0BAF">
            <w:pPr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Projected PO value to Vendor (in Million</w:t>
            </w:r>
            <w:r w:rsidR="007D6D4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):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14:paraId="08B22455" w14:textId="77777777" w:rsidR="000F0BAF" w:rsidRDefault="000F0BAF" w:rsidP="000F0BAF">
            <w:pPr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Projected Revenue from </w:t>
            </w:r>
            <w:r w:rsidR="007D6D4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Customer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in Million):</w:t>
            </w:r>
          </w:p>
          <w:p w14:paraId="35288FD2" w14:textId="77777777" w:rsidR="000F0BAF" w:rsidRDefault="000F0BAF" w:rsidP="000F0BAF">
            <w:pPr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GDPR relevant Yes /</w:t>
            </w:r>
            <w:r w:rsidR="007D6D4A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No?: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          ( If Yes approved by Customer ?)</w:t>
            </w:r>
          </w:p>
          <w:p w14:paraId="702234F1" w14:textId="77777777" w:rsidR="000F0BAF" w:rsidRPr="001D2173" w:rsidRDefault="000F0BAF" w:rsidP="000F0BAF">
            <w:pPr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If Outsourcing Work Package SOW to be shared</w:t>
            </w:r>
          </w:p>
        </w:tc>
      </w:tr>
      <w:tr w:rsidR="000F0BAF" w:rsidRPr="001D2173" w14:paraId="1592F511" w14:textId="77777777" w:rsidTr="00895A81">
        <w:trPr>
          <w:trHeight w:val="987"/>
        </w:trPr>
        <w:tc>
          <w:tcPr>
            <w:tcW w:w="10656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5AFBD88D" w14:textId="77777777" w:rsidR="000F0BAF" w:rsidRDefault="000F0BAF" w:rsidP="000F0BA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  <w:t>Interview Panel Details:</w:t>
            </w:r>
          </w:p>
          <w:p w14:paraId="0AAF7144" w14:textId="339E50C3" w:rsidR="000F0BAF" w:rsidRPr="00693C18" w:rsidRDefault="000F0BAF" w:rsidP="000F0BAF">
            <w:pPr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693C18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Screening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: </w:t>
            </w:r>
            <w:r w:rsidR="005C7FF0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Mukundan Shanmugam</w:t>
            </w:r>
          </w:p>
          <w:p w14:paraId="07990198" w14:textId="3860E31C" w:rsidR="005B23B2" w:rsidRPr="00693C18" w:rsidRDefault="000F0BAF" w:rsidP="005B23B2">
            <w:pPr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 w:rsidRPr="009252E4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L1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/L2</w:t>
            </w:r>
            <w:r w:rsidRPr="009252E4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Technical </w:t>
            </w:r>
            <w:r w:rsidRPr="009252E4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Panelist:</w:t>
            </w:r>
            <w:r w:rsidR="005B23B2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5C7FF0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Mukundan Shanmugam</w:t>
            </w:r>
          </w:p>
          <w:p w14:paraId="13DEC710" w14:textId="7B385053" w:rsidR="000F0BAF" w:rsidRDefault="000F0BAF" w:rsidP="000F0BAF">
            <w:pPr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Customer Panelist:</w:t>
            </w:r>
            <w:r w:rsidR="005C7FF0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NA</w:t>
            </w:r>
          </w:p>
          <w:p w14:paraId="6487760B" w14:textId="77777777" w:rsidR="000F0BAF" w:rsidRPr="009252E4" w:rsidRDefault="000F0BAF" w:rsidP="000F0BAF">
            <w:pPr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GRM Panelist:</w:t>
            </w:r>
            <w:r w:rsidR="005B23B2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5B23B2" w:rsidRPr="005B23B2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 xml:space="preserve">Chakrapani Keshava Prakash (SDS/EIF3) </w:t>
            </w:r>
            <w:r w:rsidR="005C187D">
              <w:rPr>
                <w:rFonts w:ascii="Arial" w:hAnsi="Arial" w:cs="Arial"/>
                <w:color w:val="000000"/>
                <w:sz w:val="20"/>
                <w:szCs w:val="20"/>
                <w:lang w:eastAsia="zh-CN"/>
              </w:rPr>
              <w:t>/</w:t>
            </w:r>
            <w:r w:rsidR="005C187D">
              <w:rPr>
                <w:rFonts w:ascii="Bosch Office Sans" w:hAnsi="Bosch Office Sans" w:cs="Arial"/>
                <w:color w:val="000000"/>
                <w:sz w:val="20"/>
                <w:szCs w:val="20"/>
              </w:rPr>
              <w:t xml:space="preserve"> Rajesh Kanna J (SX/BSV-IF3)</w:t>
            </w:r>
          </w:p>
          <w:p w14:paraId="3BC87DE8" w14:textId="77777777" w:rsidR="000F0BAF" w:rsidRPr="000C67C8" w:rsidRDefault="000F0BAF" w:rsidP="000F0BAF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</w:tr>
    </w:tbl>
    <w:p w14:paraId="41D0411A" w14:textId="77777777" w:rsidR="003523ED" w:rsidRDefault="003523ED">
      <w:pPr>
        <w:rPr>
          <w:color w:val="000000"/>
        </w:rPr>
      </w:pPr>
    </w:p>
    <w:p w14:paraId="6D5E5790" w14:textId="77777777" w:rsidR="00127392" w:rsidRPr="001D2173" w:rsidRDefault="006B4119">
      <w:pPr>
        <w:rPr>
          <w:color w:val="000000"/>
        </w:rPr>
      </w:pPr>
      <w:r>
        <w:rPr>
          <w:color w:val="000000"/>
        </w:rPr>
        <w:t xml:space="preserve">                                                 </w:t>
      </w:r>
    </w:p>
    <w:sectPr w:rsidR="00127392" w:rsidRPr="001D21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7A8"/>
    <w:multiLevelType w:val="hybridMultilevel"/>
    <w:tmpl w:val="42CAC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E3A53"/>
    <w:multiLevelType w:val="hybridMultilevel"/>
    <w:tmpl w:val="66FC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D1234"/>
    <w:multiLevelType w:val="hybridMultilevel"/>
    <w:tmpl w:val="2530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0246"/>
    <w:multiLevelType w:val="hybridMultilevel"/>
    <w:tmpl w:val="E77661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E3012"/>
    <w:multiLevelType w:val="hybridMultilevel"/>
    <w:tmpl w:val="7108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3006C"/>
    <w:multiLevelType w:val="hybridMultilevel"/>
    <w:tmpl w:val="B2DC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41C90"/>
    <w:multiLevelType w:val="hybridMultilevel"/>
    <w:tmpl w:val="E5DCF0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19E5214A"/>
    <w:multiLevelType w:val="hybridMultilevel"/>
    <w:tmpl w:val="A3BCD1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41C96"/>
    <w:multiLevelType w:val="hybridMultilevel"/>
    <w:tmpl w:val="C2DA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C7810"/>
    <w:multiLevelType w:val="multilevel"/>
    <w:tmpl w:val="890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B73ED"/>
    <w:multiLevelType w:val="hybridMultilevel"/>
    <w:tmpl w:val="2FDC52EA"/>
    <w:lvl w:ilvl="0" w:tplc="378C63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5207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CE03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62D1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C8F2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9A66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8E38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1CB7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14D1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3738F"/>
    <w:multiLevelType w:val="multilevel"/>
    <w:tmpl w:val="13C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6588B"/>
    <w:multiLevelType w:val="multilevel"/>
    <w:tmpl w:val="134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A7CB3"/>
    <w:multiLevelType w:val="hybridMultilevel"/>
    <w:tmpl w:val="574E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07BF4"/>
    <w:multiLevelType w:val="hybridMultilevel"/>
    <w:tmpl w:val="29621E24"/>
    <w:lvl w:ilvl="0" w:tplc="BD3E80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0A4A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42F7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865B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283A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32B0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B0D1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0483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04F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06D52"/>
    <w:multiLevelType w:val="hybridMultilevel"/>
    <w:tmpl w:val="56EE6D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5330B"/>
    <w:multiLevelType w:val="hybridMultilevel"/>
    <w:tmpl w:val="ED206886"/>
    <w:lvl w:ilvl="0" w:tplc="793C56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740D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9A61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A6EA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D26C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B41B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7E33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E872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9CD5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57E3E"/>
    <w:multiLevelType w:val="multilevel"/>
    <w:tmpl w:val="A64C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C254D7"/>
    <w:multiLevelType w:val="hybridMultilevel"/>
    <w:tmpl w:val="04E4DC8C"/>
    <w:lvl w:ilvl="0" w:tplc="79E480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48E3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0A3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E69B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6E2E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DA23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5A72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4AF7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1607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10200"/>
    <w:multiLevelType w:val="multilevel"/>
    <w:tmpl w:val="E60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8F4F19"/>
    <w:multiLevelType w:val="hybridMultilevel"/>
    <w:tmpl w:val="F9A2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C7EC4"/>
    <w:multiLevelType w:val="hybridMultilevel"/>
    <w:tmpl w:val="FD40328E"/>
    <w:lvl w:ilvl="0" w:tplc="D5DCD7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C62A4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CC6C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32EC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362B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C8B3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A28C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9857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AA85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80035"/>
    <w:multiLevelType w:val="hybridMultilevel"/>
    <w:tmpl w:val="43EE6C1A"/>
    <w:lvl w:ilvl="0" w:tplc="80BC1F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C0BE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B650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1EC9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D251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D47B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8468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2468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6ABD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0E2CBD"/>
    <w:multiLevelType w:val="hybridMultilevel"/>
    <w:tmpl w:val="04B88A06"/>
    <w:lvl w:ilvl="0" w:tplc="6C3006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AAA4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6AB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5490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8A9D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54C4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12E9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A0A5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7017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06137"/>
    <w:multiLevelType w:val="hybridMultilevel"/>
    <w:tmpl w:val="69AEBB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A6222"/>
    <w:multiLevelType w:val="hybridMultilevel"/>
    <w:tmpl w:val="018CA386"/>
    <w:lvl w:ilvl="0" w:tplc="0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26" w15:restartNumberingAfterBreak="0">
    <w:nsid w:val="62E35A7F"/>
    <w:multiLevelType w:val="multilevel"/>
    <w:tmpl w:val="E25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C3A22"/>
    <w:multiLevelType w:val="multilevel"/>
    <w:tmpl w:val="D27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97726D"/>
    <w:multiLevelType w:val="multilevel"/>
    <w:tmpl w:val="06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D1075C"/>
    <w:multiLevelType w:val="hybridMultilevel"/>
    <w:tmpl w:val="233C349E"/>
    <w:lvl w:ilvl="0" w:tplc="16787A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987AD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384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74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46C1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0A7A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66DC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8243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1A87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D2461"/>
    <w:multiLevelType w:val="hybridMultilevel"/>
    <w:tmpl w:val="B8868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0D796D"/>
    <w:multiLevelType w:val="hybridMultilevel"/>
    <w:tmpl w:val="4DFC1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811E3"/>
    <w:multiLevelType w:val="hybridMultilevel"/>
    <w:tmpl w:val="B8BCA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F430E"/>
    <w:multiLevelType w:val="hybridMultilevel"/>
    <w:tmpl w:val="6B7AA2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405CD"/>
    <w:multiLevelType w:val="hybridMultilevel"/>
    <w:tmpl w:val="6C1876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1574DE"/>
    <w:multiLevelType w:val="hybridMultilevel"/>
    <w:tmpl w:val="83004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125298">
    <w:abstractNumId w:val="6"/>
  </w:num>
  <w:num w:numId="2" w16cid:durableId="667171059">
    <w:abstractNumId w:val="4"/>
  </w:num>
  <w:num w:numId="3" w16cid:durableId="2141148721">
    <w:abstractNumId w:val="0"/>
  </w:num>
  <w:num w:numId="4" w16cid:durableId="1639073675">
    <w:abstractNumId w:val="25"/>
  </w:num>
  <w:num w:numId="5" w16cid:durableId="1471753350">
    <w:abstractNumId w:val="8"/>
  </w:num>
  <w:num w:numId="6" w16cid:durableId="1472021028">
    <w:abstractNumId w:val="35"/>
  </w:num>
  <w:num w:numId="7" w16cid:durableId="844782009">
    <w:abstractNumId w:val="32"/>
  </w:num>
  <w:num w:numId="8" w16cid:durableId="1678968956">
    <w:abstractNumId w:val="2"/>
  </w:num>
  <w:num w:numId="9" w16cid:durableId="660430937">
    <w:abstractNumId w:val="12"/>
  </w:num>
  <w:num w:numId="10" w16cid:durableId="29039842">
    <w:abstractNumId w:val="9"/>
  </w:num>
  <w:num w:numId="11" w16cid:durableId="1317418448">
    <w:abstractNumId w:val="1"/>
  </w:num>
  <w:num w:numId="12" w16cid:durableId="625233926">
    <w:abstractNumId w:val="5"/>
  </w:num>
  <w:num w:numId="13" w16cid:durableId="829908637">
    <w:abstractNumId w:val="19"/>
  </w:num>
  <w:num w:numId="14" w16cid:durableId="1910335677">
    <w:abstractNumId w:val="30"/>
  </w:num>
  <w:num w:numId="15" w16cid:durableId="1966040845">
    <w:abstractNumId w:val="20"/>
  </w:num>
  <w:num w:numId="16" w16cid:durableId="708182554">
    <w:abstractNumId w:val="29"/>
  </w:num>
  <w:num w:numId="17" w16cid:durableId="1503738940">
    <w:abstractNumId w:val="21"/>
  </w:num>
  <w:num w:numId="18" w16cid:durableId="325867415">
    <w:abstractNumId w:val="10"/>
  </w:num>
  <w:num w:numId="19" w16cid:durableId="2083747022">
    <w:abstractNumId w:val="18"/>
  </w:num>
  <w:num w:numId="20" w16cid:durableId="1502575534">
    <w:abstractNumId w:val="23"/>
  </w:num>
  <w:num w:numId="21" w16cid:durableId="365300921">
    <w:abstractNumId w:val="14"/>
  </w:num>
  <w:num w:numId="22" w16cid:durableId="1202865755">
    <w:abstractNumId w:val="22"/>
  </w:num>
  <w:num w:numId="23" w16cid:durableId="1668291722">
    <w:abstractNumId w:val="16"/>
  </w:num>
  <w:num w:numId="24" w16cid:durableId="159465653">
    <w:abstractNumId w:val="13"/>
  </w:num>
  <w:num w:numId="25" w16cid:durableId="607586469">
    <w:abstractNumId w:val="11"/>
  </w:num>
  <w:num w:numId="26" w16cid:durableId="1325163584">
    <w:abstractNumId w:val="26"/>
  </w:num>
  <w:num w:numId="27" w16cid:durableId="1173639941">
    <w:abstractNumId w:val="17"/>
  </w:num>
  <w:num w:numId="28" w16cid:durableId="925505535">
    <w:abstractNumId w:val="27"/>
  </w:num>
  <w:num w:numId="29" w16cid:durableId="941033605">
    <w:abstractNumId w:val="28"/>
  </w:num>
  <w:num w:numId="30" w16cid:durableId="1087312413">
    <w:abstractNumId w:val="3"/>
  </w:num>
  <w:num w:numId="31" w16cid:durableId="38551561">
    <w:abstractNumId w:val="24"/>
  </w:num>
  <w:num w:numId="32" w16cid:durableId="1168590992">
    <w:abstractNumId w:val="33"/>
  </w:num>
  <w:num w:numId="33" w16cid:durableId="829293847">
    <w:abstractNumId w:val="31"/>
  </w:num>
  <w:num w:numId="34" w16cid:durableId="1447116893">
    <w:abstractNumId w:val="34"/>
  </w:num>
  <w:num w:numId="35" w16cid:durableId="265888830">
    <w:abstractNumId w:val="7"/>
  </w:num>
  <w:num w:numId="36" w16cid:durableId="2121680701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E8"/>
    <w:rsid w:val="00001F26"/>
    <w:rsid w:val="000028C3"/>
    <w:rsid w:val="00016F09"/>
    <w:rsid w:val="0002443B"/>
    <w:rsid w:val="0006091D"/>
    <w:rsid w:val="00061AE8"/>
    <w:rsid w:val="0007034A"/>
    <w:rsid w:val="000761CA"/>
    <w:rsid w:val="000801D1"/>
    <w:rsid w:val="00092619"/>
    <w:rsid w:val="000A24B3"/>
    <w:rsid w:val="000C67C8"/>
    <w:rsid w:val="000F0BAF"/>
    <w:rsid w:val="001073C7"/>
    <w:rsid w:val="00127136"/>
    <w:rsid w:val="00127392"/>
    <w:rsid w:val="00133F4F"/>
    <w:rsid w:val="00135714"/>
    <w:rsid w:val="001511F2"/>
    <w:rsid w:val="00162537"/>
    <w:rsid w:val="00170598"/>
    <w:rsid w:val="00187A62"/>
    <w:rsid w:val="00187E57"/>
    <w:rsid w:val="00193FAF"/>
    <w:rsid w:val="00196F2F"/>
    <w:rsid w:val="001B6076"/>
    <w:rsid w:val="001C1232"/>
    <w:rsid w:val="001D2173"/>
    <w:rsid w:val="001E7DDB"/>
    <w:rsid w:val="001F2477"/>
    <w:rsid w:val="00216C1C"/>
    <w:rsid w:val="00236587"/>
    <w:rsid w:val="00241BF3"/>
    <w:rsid w:val="002525A5"/>
    <w:rsid w:val="002637B3"/>
    <w:rsid w:val="002849A6"/>
    <w:rsid w:val="0028707D"/>
    <w:rsid w:val="002908D5"/>
    <w:rsid w:val="00296274"/>
    <w:rsid w:val="002A413D"/>
    <w:rsid w:val="002B0856"/>
    <w:rsid w:val="002B4504"/>
    <w:rsid w:val="002C5C53"/>
    <w:rsid w:val="002D6CE7"/>
    <w:rsid w:val="002F22D5"/>
    <w:rsid w:val="002F3103"/>
    <w:rsid w:val="002F6660"/>
    <w:rsid w:val="003015C9"/>
    <w:rsid w:val="00320F17"/>
    <w:rsid w:val="0033398D"/>
    <w:rsid w:val="00335621"/>
    <w:rsid w:val="00340BD2"/>
    <w:rsid w:val="003523ED"/>
    <w:rsid w:val="003541F1"/>
    <w:rsid w:val="00377357"/>
    <w:rsid w:val="00397E48"/>
    <w:rsid w:val="003A355E"/>
    <w:rsid w:val="003B1765"/>
    <w:rsid w:val="003B5DAA"/>
    <w:rsid w:val="003F45E0"/>
    <w:rsid w:val="004223C8"/>
    <w:rsid w:val="004260E8"/>
    <w:rsid w:val="00463275"/>
    <w:rsid w:val="004C0A96"/>
    <w:rsid w:val="004F2C55"/>
    <w:rsid w:val="004F3BEA"/>
    <w:rsid w:val="004F66AD"/>
    <w:rsid w:val="00522188"/>
    <w:rsid w:val="005235CD"/>
    <w:rsid w:val="0053437F"/>
    <w:rsid w:val="00536746"/>
    <w:rsid w:val="00553A25"/>
    <w:rsid w:val="00566067"/>
    <w:rsid w:val="00593767"/>
    <w:rsid w:val="005947A6"/>
    <w:rsid w:val="005A399F"/>
    <w:rsid w:val="005B23B2"/>
    <w:rsid w:val="005B4C49"/>
    <w:rsid w:val="005C187D"/>
    <w:rsid w:val="005C4862"/>
    <w:rsid w:val="005C7FF0"/>
    <w:rsid w:val="005D270A"/>
    <w:rsid w:val="005D4FA1"/>
    <w:rsid w:val="005E5278"/>
    <w:rsid w:val="00603AE5"/>
    <w:rsid w:val="00635EA7"/>
    <w:rsid w:val="00677258"/>
    <w:rsid w:val="0068793C"/>
    <w:rsid w:val="00693C18"/>
    <w:rsid w:val="006A01B6"/>
    <w:rsid w:val="006A4D2B"/>
    <w:rsid w:val="006A7B61"/>
    <w:rsid w:val="006B4119"/>
    <w:rsid w:val="006C2BFA"/>
    <w:rsid w:val="006D6C73"/>
    <w:rsid w:val="006D7884"/>
    <w:rsid w:val="006E4D45"/>
    <w:rsid w:val="00702C5C"/>
    <w:rsid w:val="00707803"/>
    <w:rsid w:val="007131B0"/>
    <w:rsid w:val="0071371E"/>
    <w:rsid w:val="007167F0"/>
    <w:rsid w:val="00721907"/>
    <w:rsid w:val="00735DD0"/>
    <w:rsid w:val="00745851"/>
    <w:rsid w:val="00760191"/>
    <w:rsid w:val="00783054"/>
    <w:rsid w:val="007860BB"/>
    <w:rsid w:val="007B129B"/>
    <w:rsid w:val="007B2D0D"/>
    <w:rsid w:val="007C126E"/>
    <w:rsid w:val="007D578E"/>
    <w:rsid w:val="007D6D4A"/>
    <w:rsid w:val="007F2111"/>
    <w:rsid w:val="007F6177"/>
    <w:rsid w:val="00811BE9"/>
    <w:rsid w:val="00813B5E"/>
    <w:rsid w:val="00817FE9"/>
    <w:rsid w:val="00827651"/>
    <w:rsid w:val="00863EAF"/>
    <w:rsid w:val="0087444A"/>
    <w:rsid w:val="0087668D"/>
    <w:rsid w:val="00895A81"/>
    <w:rsid w:val="008A236C"/>
    <w:rsid w:val="008E109E"/>
    <w:rsid w:val="008E270E"/>
    <w:rsid w:val="008F55C1"/>
    <w:rsid w:val="0091163C"/>
    <w:rsid w:val="009160D4"/>
    <w:rsid w:val="00917023"/>
    <w:rsid w:val="009252E4"/>
    <w:rsid w:val="00925B71"/>
    <w:rsid w:val="00930243"/>
    <w:rsid w:val="0093321D"/>
    <w:rsid w:val="00933680"/>
    <w:rsid w:val="00960DF5"/>
    <w:rsid w:val="00970CA6"/>
    <w:rsid w:val="00972905"/>
    <w:rsid w:val="00982AFA"/>
    <w:rsid w:val="009B5565"/>
    <w:rsid w:val="009B680E"/>
    <w:rsid w:val="009C4723"/>
    <w:rsid w:val="009F10E6"/>
    <w:rsid w:val="00A02A81"/>
    <w:rsid w:val="00A02C72"/>
    <w:rsid w:val="00A376A8"/>
    <w:rsid w:val="00A41154"/>
    <w:rsid w:val="00A44F90"/>
    <w:rsid w:val="00A468E7"/>
    <w:rsid w:val="00A51D3A"/>
    <w:rsid w:val="00A75C25"/>
    <w:rsid w:val="00A8253C"/>
    <w:rsid w:val="00A831B9"/>
    <w:rsid w:val="00A90298"/>
    <w:rsid w:val="00AA673A"/>
    <w:rsid w:val="00AC2A77"/>
    <w:rsid w:val="00AC31B8"/>
    <w:rsid w:val="00AD68E0"/>
    <w:rsid w:val="00AD7C35"/>
    <w:rsid w:val="00AF52CF"/>
    <w:rsid w:val="00B01AAD"/>
    <w:rsid w:val="00B108C6"/>
    <w:rsid w:val="00B3161F"/>
    <w:rsid w:val="00B4259B"/>
    <w:rsid w:val="00B53E79"/>
    <w:rsid w:val="00B92F67"/>
    <w:rsid w:val="00B94955"/>
    <w:rsid w:val="00BB74FC"/>
    <w:rsid w:val="00BD1F79"/>
    <w:rsid w:val="00BE5C3C"/>
    <w:rsid w:val="00BF4244"/>
    <w:rsid w:val="00C14AF8"/>
    <w:rsid w:val="00C30201"/>
    <w:rsid w:val="00C85BEF"/>
    <w:rsid w:val="00C86C0F"/>
    <w:rsid w:val="00C86E4C"/>
    <w:rsid w:val="00C91EA1"/>
    <w:rsid w:val="00C91FD8"/>
    <w:rsid w:val="00C925FD"/>
    <w:rsid w:val="00C93DDB"/>
    <w:rsid w:val="00CA7294"/>
    <w:rsid w:val="00CB3D4F"/>
    <w:rsid w:val="00CC0FB0"/>
    <w:rsid w:val="00CC15F0"/>
    <w:rsid w:val="00CC1B40"/>
    <w:rsid w:val="00CC3673"/>
    <w:rsid w:val="00CD3ABF"/>
    <w:rsid w:val="00CD4B07"/>
    <w:rsid w:val="00CD71A0"/>
    <w:rsid w:val="00CE2A03"/>
    <w:rsid w:val="00CF6A16"/>
    <w:rsid w:val="00D03A39"/>
    <w:rsid w:val="00D07908"/>
    <w:rsid w:val="00D11ED7"/>
    <w:rsid w:val="00D15B02"/>
    <w:rsid w:val="00D15E79"/>
    <w:rsid w:val="00D23036"/>
    <w:rsid w:val="00D5439A"/>
    <w:rsid w:val="00D73A6E"/>
    <w:rsid w:val="00D73D2D"/>
    <w:rsid w:val="00D7566E"/>
    <w:rsid w:val="00D819D8"/>
    <w:rsid w:val="00DB51FD"/>
    <w:rsid w:val="00DC2194"/>
    <w:rsid w:val="00DE29D7"/>
    <w:rsid w:val="00DF6248"/>
    <w:rsid w:val="00E06D35"/>
    <w:rsid w:val="00E16629"/>
    <w:rsid w:val="00E20406"/>
    <w:rsid w:val="00E54B02"/>
    <w:rsid w:val="00E557C9"/>
    <w:rsid w:val="00E6084B"/>
    <w:rsid w:val="00E7314E"/>
    <w:rsid w:val="00E86F09"/>
    <w:rsid w:val="00E929CE"/>
    <w:rsid w:val="00EA471A"/>
    <w:rsid w:val="00EA6D93"/>
    <w:rsid w:val="00EA77C5"/>
    <w:rsid w:val="00EB235F"/>
    <w:rsid w:val="00EB2D03"/>
    <w:rsid w:val="00EC1D36"/>
    <w:rsid w:val="00EE66A8"/>
    <w:rsid w:val="00EF6D68"/>
    <w:rsid w:val="00F02D1E"/>
    <w:rsid w:val="00F04920"/>
    <w:rsid w:val="00F165DA"/>
    <w:rsid w:val="00F23292"/>
    <w:rsid w:val="00F2429D"/>
    <w:rsid w:val="00F31FDF"/>
    <w:rsid w:val="00F35F92"/>
    <w:rsid w:val="00F475F5"/>
    <w:rsid w:val="00F6619A"/>
    <w:rsid w:val="00F729B6"/>
    <w:rsid w:val="00F817D0"/>
    <w:rsid w:val="00F911EA"/>
    <w:rsid w:val="00F936D3"/>
    <w:rsid w:val="00F94F3A"/>
    <w:rsid w:val="00FA138C"/>
    <w:rsid w:val="00FB65B4"/>
    <w:rsid w:val="00FC0965"/>
    <w:rsid w:val="00FC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CF0AF"/>
  <w15:chartTrackingRefBased/>
  <w15:docId w15:val="{BEC716BA-E4C9-48FD-9717-A774A680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120"/>
      <w:jc w:val="center"/>
      <w:outlineLvl w:val="0"/>
    </w:pPr>
    <w:rPr>
      <w:rFonts w:ascii="Arial" w:hAnsi="Arial" w:cs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jc w:val="center"/>
      <w:outlineLvl w:val="1"/>
    </w:pPr>
    <w:rPr>
      <w:rFonts w:ascii="Arial" w:hAnsi="Arial" w:cs="Arial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911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A13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OC style,Figure_name,List Paragraph11,List Paragraph1,Bullet- First level,Listenabsatz1,lp1,Numbered Indented Text,List NUmber,List Paragraph Char Char,b1,Number_1,SGLText List Paragraph,Colorful List - Accent 11,ListPar1,new"/>
    <w:basedOn w:val="Normal"/>
    <w:link w:val="ListParagraphChar"/>
    <w:uiPriority w:val="34"/>
    <w:qFormat/>
    <w:rsid w:val="00A8253C"/>
    <w:pPr>
      <w:spacing w:after="200" w:line="276" w:lineRule="auto"/>
      <w:ind w:left="708"/>
    </w:pPr>
    <w:rPr>
      <w:rFonts w:ascii="Arial" w:eastAsia="Calibri" w:hAnsi="Arial"/>
      <w:sz w:val="20"/>
      <w:szCs w:val="22"/>
    </w:rPr>
  </w:style>
  <w:style w:type="paragraph" w:styleId="NormalWeb">
    <w:name w:val="Normal (Web)"/>
    <w:basedOn w:val="Normal"/>
    <w:uiPriority w:val="99"/>
    <w:unhideWhenUsed/>
    <w:rsid w:val="00A8253C"/>
    <w:pPr>
      <w:spacing w:before="100" w:beforeAutospacing="1" w:after="100" w:afterAutospacing="1"/>
    </w:pPr>
    <w:rPr>
      <w:rFonts w:ascii="Tahoma" w:hAnsi="Tahoma" w:cs="Tahoma"/>
      <w:sz w:val="10"/>
      <w:szCs w:val="1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01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TW"/>
    </w:rPr>
  </w:style>
  <w:style w:type="character" w:customStyle="1" w:styleId="HTMLPreformattedChar">
    <w:name w:val="HTML Preformatted Char"/>
    <w:link w:val="HTMLPreformatted"/>
    <w:uiPriority w:val="99"/>
    <w:rsid w:val="00001F26"/>
    <w:rPr>
      <w:rFonts w:ascii="Courier New" w:hAnsi="Courier New" w:cs="Courier New"/>
    </w:rPr>
  </w:style>
  <w:style w:type="character" w:customStyle="1" w:styleId="ListParagraphChar">
    <w:name w:val="List Paragraph Char"/>
    <w:aliases w:val="TOC style Char,Figure_name Char,List Paragraph11 Char,List Paragraph1 Char,Bullet- First level Char,Listenabsatz1 Char,lp1 Char,Numbered Indented Text Char,List NUmber Char,List Paragraph Char Char Char,b1 Char,Number_1 Char,new Char"/>
    <w:link w:val="ListParagraph"/>
    <w:uiPriority w:val="34"/>
    <w:locked/>
    <w:rsid w:val="001073C7"/>
    <w:rPr>
      <w:rFonts w:ascii="Arial" w:eastAsia="Calibri" w:hAnsi="Arial"/>
      <w:szCs w:val="22"/>
    </w:rPr>
  </w:style>
  <w:style w:type="paragraph" w:customStyle="1" w:styleId="pf0">
    <w:name w:val="pf0"/>
    <w:basedOn w:val="Normal"/>
    <w:rsid w:val="00135714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cf01">
    <w:name w:val="cf01"/>
    <w:rsid w:val="00135714"/>
    <w:rPr>
      <w:rFonts w:ascii="Segoe UI" w:hAnsi="Segoe UI" w:cs="Segoe UI" w:hint="default"/>
      <w:color w:val="262626"/>
      <w:sz w:val="36"/>
      <w:szCs w:val="36"/>
    </w:rPr>
  </w:style>
  <w:style w:type="paragraph" w:customStyle="1" w:styleId="paragraph">
    <w:name w:val="paragraph"/>
    <w:basedOn w:val="Normal"/>
    <w:rsid w:val="0013571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135714"/>
  </w:style>
  <w:style w:type="character" w:customStyle="1" w:styleId="eop">
    <w:name w:val="eop"/>
    <w:basedOn w:val="DefaultParagraphFont"/>
    <w:rsid w:val="00135714"/>
  </w:style>
  <w:style w:type="character" w:customStyle="1" w:styleId="spellingerror">
    <w:name w:val="spellingerror"/>
    <w:basedOn w:val="DefaultParagraphFont"/>
    <w:rsid w:val="00135714"/>
  </w:style>
  <w:style w:type="character" w:customStyle="1" w:styleId="ui-provider">
    <w:name w:val="ui-provider"/>
    <w:basedOn w:val="DefaultParagraphFont"/>
    <w:rsid w:val="000F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76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8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74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8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214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2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5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rivera\Local%20Settings\Temporary%20Internet%20Files\Content.IE5\P1R6IVTM\tp1192%5b1%5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52F9B1-87CE-478F-BEE3-E56F9BA38A3B}"/>
</file>

<file path=customXml/itemProps2.xml><?xml version="1.0" encoding="utf-8"?>
<ds:datastoreItem xmlns:ds="http://schemas.openxmlformats.org/officeDocument/2006/customXml" ds:itemID="{EDA8CFAB-EA02-4EF2-9A6B-DF991B014856}"/>
</file>

<file path=customXml/itemProps3.xml><?xml version="1.0" encoding="utf-8"?>
<ds:datastoreItem xmlns:ds="http://schemas.openxmlformats.org/officeDocument/2006/customXml" ds:itemID="{8EA65FB8-E3AB-48E9-BA70-30AEC2711897}"/>
</file>

<file path=docProps/app.xml><?xml version="1.0" encoding="utf-8"?>
<Properties xmlns="http://schemas.openxmlformats.org/officeDocument/2006/extended-properties" xmlns:vt="http://schemas.openxmlformats.org/officeDocument/2006/docPropsVTypes">
  <Template>tp1192[1].dot</Template>
  <TotalTime>0</TotalTime>
  <Pages>4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 Form</vt:lpstr>
    </vt:vector>
  </TitlesOfParts>
  <Company>Microsoft Corporation</Company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Form</dc:title>
  <dc:subject/>
  <dc:creator>crivera</dc:creator>
  <cp:keywords/>
  <cp:lastModifiedBy>Fathima Misba Rumman (BGSW/ESP-SX)</cp:lastModifiedBy>
  <cp:revision>2</cp:revision>
  <cp:lastPrinted>2011-10-25T04:41:00Z</cp:lastPrinted>
  <dcterms:created xsi:type="dcterms:W3CDTF">2025-03-21T05:37:00Z</dcterms:created>
  <dcterms:modified xsi:type="dcterms:W3CDTF">2025-03-21T05:37:00Z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